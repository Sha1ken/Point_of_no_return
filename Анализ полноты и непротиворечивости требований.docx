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D554" w14:textId="77777777" w:rsidR="00561905" w:rsidRPr="00561905" w:rsidRDefault="00561905" w:rsidP="00561905">
      <w:pPr>
        <w:keepNext/>
        <w:keepLines/>
        <w:pageBreakBefore/>
        <w:tabs>
          <w:tab w:val="left" w:pos="1418"/>
        </w:tabs>
        <w:spacing w:before="0"/>
        <w:ind w:firstLine="0"/>
        <w:jc w:val="center"/>
        <w:outlineLvl w:val="0"/>
        <w:rPr>
          <w:rFonts w:eastAsia="等线 Light" w:cs="Times New Roman"/>
          <w:b/>
          <w:bCs/>
          <w:noProof/>
          <w:szCs w:val="36"/>
        </w:rPr>
      </w:pPr>
      <w:bookmarkStart w:id="0" w:name="_Toc240915475"/>
      <w:r w:rsidRPr="00561905">
        <w:rPr>
          <w:rFonts w:eastAsia="等线 Light" w:cs="Times New Roman"/>
          <w:b/>
          <w:bCs/>
          <w:noProof/>
          <w:szCs w:val="36"/>
        </w:rPr>
        <w:t>Анализ полноты и непротиворечивости требований</w:t>
      </w:r>
      <w:bookmarkEnd w:id="0"/>
    </w:p>
    <w:p w14:paraId="27ECC7F0" w14:textId="5E604691" w:rsidR="00561905" w:rsidRDefault="00561905" w:rsidP="00561905">
      <w:pPr>
        <w:rPr>
          <w:rFonts w:eastAsia="等线" w:cs="Times New Roman"/>
        </w:rPr>
      </w:pPr>
      <w:r w:rsidRPr="00561905">
        <w:rPr>
          <w:rFonts w:eastAsia="等线" w:cs="Times New Roman"/>
        </w:rPr>
        <w:t>Проверки выполнены после формирования реестра</w:t>
      </w:r>
      <w:r w:rsidR="00D34CAE">
        <w:rPr>
          <w:rFonts w:eastAsia="等线" w:cs="Times New Roman"/>
        </w:rPr>
        <w:t xml:space="preserve"> требований</w:t>
      </w:r>
      <w:r w:rsidRPr="00561905">
        <w:rPr>
          <w:rFonts w:eastAsia="等线" w:cs="Times New Roman"/>
        </w:rPr>
        <w:t xml:space="preserve">. Полнота по стейкхолдерам: для </w:t>
      </w:r>
      <w:r w:rsidR="002E7DF7">
        <w:rPr>
          <w:rFonts w:eastAsia="等线" w:cs="Times New Roman"/>
        </w:rPr>
        <w:t>стейкхолдера</w:t>
      </w:r>
      <w:r w:rsidRPr="00561905">
        <w:rPr>
          <w:rFonts w:eastAsia="等线" w:cs="Times New Roman"/>
        </w:rPr>
        <w:t xml:space="preserve"> потребностей и опасений найдено не менее одного требования, пробелы первичных требований устранены. Полнота по сценариям: проверено </w:t>
      </w:r>
      <w:r w:rsidR="002E7DF7">
        <w:rPr>
          <w:rFonts w:eastAsia="等线" w:cs="Times New Roman"/>
        </w:rPr>
        <w:t>12</w:t>
      </w:r>
      <w:r w:rsidRPr="00561905">
        <w:rPr>
          <w:rFonts w:eastAsia="等线" w:cs="Times New Roman"/>
        </w:rPr>
        <w:t xml:space="preserve"> шагов основных потоков </w:t>
      </w:r>
      <w:r w:rsidR="002E7DF7">
        <w:rPr>
          <w:rFonts w:eastAsia="等线" w:cs="Times New Roman"/>
        </w:rPr>
        <w:t>3</w:t>
      </w:r>
      <w:r w:rsidRPr="00561905">
        <w:rPr>
          <w:rFonts w:eastAsia="等线" w:cs="Times New Roman"/>
        </w:rPr>
        <w:t xml:space="preserve"> сценариев, шагов без требований нет. Однозначность: оценочные термины заменены измеримыми критериями (проверены все </w:t>
      </w:r>
      <w:r w:rsidR="002E7DF7">
        <w:rPr>
          <w:rFonts w:eastAsia="等线" w:cs="Times New Roman"/>
        </w:rPr>
        <w:t>19</w:t>
      </w:r>
      <w:r w:rsidRPr="00561905">
        <w:rPr>
          <w:rFonts w:eastAsia="等线" w:cs="Times New Roman"/>
        </w:rPr>
        <w:t xml:space="preserve"> формулировок). Противоречия</w:t>
      </w:r>
      <w:r w:rsidR="002E7DF7">
        <w:rPr>
          <w:rFonts w:eastAsia="等线" w:cs="Times New Roman"/>
        </w:rPr>
        <w:t xml:space="preserve"> среди требований</w:t>
      </w:r>
      <w:r w:rsidRPr="00561905">
        <w:rPr>
          <w:rFonts w:eastAsia="等线" w:cs="Times New Roman"/>
        </w:rPr>
        <w:t xml:space="preserve"> </w:t>
      </w:r>
      <w:r w:rsidR="002E7DF7">
        <w:rPr>
          <w:rFonts w:eastAsia="等线" w:cs="Times New Roman"/>
        </w:rPr>
        <w:t xml:space="preserve">не </w:t>
      </w:r>
      <w:r w:rsidRPr="00561905">
        <w:rPr>
          <w:rFonts w:eastAsia="等线" w:cs="Times New Roman"/>
        </w:rPr>
        <w:t>выявлен</w:t>
      </w:r>
      <w:r w:rsidR="002E7DF7">
        <w:rPr>
          <w:rFonts w:eastAsia="等线" w:cs="Times New Roman"/>
        </w:rPr>
        <w:t>ы.</w:t>
      </w:r>
    </w:p>
    <w:p w14:paraId="4027C758" w14:textId="7C18BA0F" w:rsidR="00561905" w:rsidRDefault="00561905" w:rsidP="00561905">
      <w:pPr>
        <w:keepNext/>
        <w:ind w:firstLine="0"/>
        <w:jc w:val="left"/>
        <w:rPr>
          <w:rFonts w:eastAsia="等线" w:cs="Times New Roman"/>
        </w:rPr>
      </w:pPr>
      <w:r w:rsidRPr="00561905">
        <w:rPr>
          <w:rFonts w:eastAsia="等线" w:cs="Times New Roman"/>
        </w:rPr>
        <w:t>по стейкхолдерам</w:t>
      </w:r>
      <w:r w:rsidR="001A34EA">
        <w:rPr>
          <w:rFonts w:eastAsia="等线" w:cs="Times New Roman"/>
        </w:rPr>
        <w:t>.</w:t>
      </w:r>
    </w:p>
    <w:p w14:paraId="389B2FC2" w14:textId="77777777" w:rsidR="001A34EA" w:rsidRDefault="001A34EA" w:rsidP="00561905">
      <w:pPr>
        <w:keepNext/>
        <w:ind w:firstLine="0"/>
        <w:jc w:val="left"/>
        <w:rPr>
          <w:rFonts w:eastAsia="等线" w:cs="Times New Roman"/>
        </w:rPr>
      </w:pPr>
    </w:p>
    <w:p w14:paraId="2A10820E" w14:textId="24AB8605" w:rsidR="001A34EA" w:rsidRPr="001A34EA" w:rsidRDefault="001A34EA" w:rsidP="001A34EA">
      <w:pPr>
        <w:rPr>
          <w:rFonts w:eastAsia="等线" w:cs="Times New Roman"/>
          <w:b/>
          <w:bCs/>
        </w:rPr>
      </w:pPr>
      <w:r w:rsidRPr="001A34EA">
        <w:rPr>
          <w:b/>
          <w:bCs/>
        </w:rPr>
        <w:t>Полнота по стейкхолдерам</w:t>
      </w:r>
    </w:p>
    <w:p w14:paraId="1CC1B742" w14:textId="45B8030D" w:rsidR="00561905" w:rsidRDefault="001A34EA" w:rsidP="001A34EA">
      <w:r>
        <w:t>Конфликт требований не обнаружен.</w:t>
      </w:r>
    </w:p>
    <w:p w14:paraId="788CC52F" w14:textId="77777777" w:rsidR="001A34EA" w:rsidRPr="00561905" w:rsidRDefault="001A34EA" w:rsidP="001A34EA"/>
    <w:p w14:paraId="4EA02675" w14:textId="6B14291F" w:rsidR="00561905" w:rsidRPr="001A34EA" w:rsidRDefault="00561905" w:rsidP="001A34EA">
      <w:pPr>
        <w:rPr>
          <w:b/>
          <w:bCs/>
        </w:rPr>
      </w:pPr>
      <w:r w:rsidRPr="001A34EA">
        <w:rPr>
          <w:b/>
          <w:bCs/>
        </w:rPr>
        <w:t>Полнота по сценариям использования</w:t>
      </w:r>
    </w:p>
    <w:p w14:paraId="70F03B48" w14:textId="44156A15" w:rsidR="00561905" w:rsidRPr="00561905" w:rsidRDefault="00561905" w:rsidP="00561905">
      <w:pPr>
        <w:rPr>
          <w:rFonts w:eastAsia="等线" w:cs="Times New Roman"/>
        </w:rPr>
      </w:pPr>
      <w:r w:rsidRPr="00561905">
        <w:rPr>
          <w:rFonts w:eastAsia="等线" w:cs="Times New Roman"/>
        </w:rPr>
        <w:t>Каждый шаг основного потока сопоставлен с функциональными требованиями (таблица 2). Требования, не привязанные к шагам сценариев (FR-</w:t>
      </w:r>
      <w:r w:rsidR="00C36DC0" w:rsidRPr="00C36DC0">
        <w:rPr>
          <w:rFonts w:eastAsia="等线" w:cs="Times New Roman"/>
        </w:rPr>
        <w:t>0</w:t>
      </w:r>
      <w:r w:rsidRPr="00561905">
        <w:rPr>
          <w:rFonts w:eastAsia="等线" w:cs="Times New Roman"/>
        </w:rPr>
        <w:t>1), обоснованы потребностями стейкхолдеров</w:t>
      </w:r>
      <w:r w:rsidR="004B1CF0" w:rsidRPr="004B1CF0">
        <w:rPr>
          <w:rFonts w:eastAsia="等线" w:cs="Times New Roman"/>
        </w:rPr>
        <w:t>,</w:t>
      </w:r>
      <w:r w:rsidRPr="00561905">
        <w:rPr>
          <w:rFonts w:eastAsia="等线" w:cs="Times New Roman"/>
        </w:rPr>
        <w:t xml:space="preserve"> либо </w:t>
      </w:r>
      <w:r w:rsidR="00A23CE6">
        <w:rPr>
          <w:rFonts w:eastAsia="等线" w:cs="Times New Roman"/>
        </w:rPr>
        <w:t>являются частью требований к при альтернативных потоках сценария (</w:t>
      </w:r>
      <w:r w:rsidR="00A23CE6" w:rsidRPr="00561905">
        <w:rPr>
          <w:rFonts w:eastAsia="等线" w:cs="Times New Roman"/>
        </w:rPr>
        <w:t>FR-</w:t>
      </w:r>
      <w:r w:rsidR="00A23CE6" w:rsidRPr="00C36DC0">
        <w:rPr>
          <w:rFonts w:eastAsia="等线" w:cs="Times New Roman"/>
        </w:rPr>
        <w:t>0</w:t>
      </w:r>
      <w:r w:rsidR="00AE1ABF">
        <w:rPr>
          <w:rFonts w:eastAsia="等线" w:cs="Times New Roman"/>
        </w:rPr>
        <w:t>8</w:t>
      </w:r>
      <w:r w:rsidR="00A23CE6">
        <w:rPr>
          <w:rFonts w:eastAsia="等线" w:cs="Times New Roman"/>
        </w:rPr>
        <w:t>).</w:t>
      </w:r>
    </w:p>
    <w:p w14:paraId="4B1F1EC2" w14:textId="1298B208" w:rsidR="00561905" w:rsidRPr="00561905" w:rsidRDefault="00561905" w:rsidP="00561905">
      <w:pPr>
        <w:keepNext/>
        <w:ind w:firstLine="0"/>
        <w:jc w:val="left"/>
        <w:rPr>
          <w:rFonts w:eastAsia="等线" w:cs="Times New Roman"/>
        </w:rPr>
      </w:pPr>
      <w:r w:rsidRPr="00561905">
        <w:rPr>
          <w:rFonts w:eastAsia="等线" w:cs="Times New Roman"/>
        </w:rPr>
        <w:t>Таблица 2 – Сопоставление шагов сценариев и функциональных требований</w:t>
      </w:r>
    </w:p>
    <w:tbl>
      <w:tblPr>
        <w:tblStyle w:val="13"/>
        <w:tblW w:w="10200" w:type="dxa"/>
        <w:tblInd w:w="0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200"/>
        <w:gridCol w:w="7201"/>
        <w:gridCol w:w="1799"/>
      </w:tblGrid>
      <w:tr w:rsidR="00561905" w:rsidRPr="00561905" w14:paraId="4D5B7ED0" w14:textId="77777777" w:rsidTr="00766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DE02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  <w:rPr>
                <w:b/>
                <w:bCs/>
              </w:rPr>
            </w:pPr>
            <w:r w:rsidRPr="00561905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0AAED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  <w:rPr>
                <w:b/>
                <w:bCs/>
              </w:rPr>
            </w:pPr>
            <w:r w:rsidRPr="00561905">
              <w:rPr>
                <w:b/>
                <w:bCs/>
                <w:sz w:val="20"/>
                <w:szCs w:val="20"/>
              </w:rPr>
              <w:t>Шаги основного потока → функциональные требования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A026A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  <w:rPr>
                <w:b/>
                <w:bCs/>
              </w:rPr>
            </w:pPr>
            <w:r w:rsidRPr="00561905">
              <w:rPr>
                <w:b/>
                <w:bCs/>
                <w:sz w:val="20"/>
                <w:szCs w:val="20"/>
              </w:rPr>
              <w:t>Итог</w:t>
            </w:r>
          </w:p>
        </w:tc>
      </w:tr>
      <w:tr w:rsidR="00561905" w:rsidRPr="00561905" w14:paraId="513CCD0E" w14:textId="77777777" w:rsidTr="0076645F">
        <w:trPr>
          <w:cantSplit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D764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>UC-01</w:t>
            </w:r>
          </w:p>
        </w:tc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FEB66" w14:textId="683087D2" w:rsidR="00561905" w:rsidRPr="00A23CE6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>1 → 2 → 3 → 4 → FR-0</w:t>
            </w:r>
            <w:r w:rsidR="00CE136E" w:rsidRPr="00CE136E">
              <w:rPr>
                <w:sz w:val="20"/>
                <w:szCs w:val="20"/>
              </w:rPr>
              <w:t xml:space="preserve">2 </w:t>
            </w:r>
            <w:r w:rsidR="00CE136E" w:rsidRPr="00561905">
              <w:rPr>
                <w:sz w:val="20"/>
                <w:szCs w:val="20"/>
              </w:rPr>
              <w:t>→</w:t>
            </w:r>
            <w:r w:rsidRPr="00561905">
              <w:rPr>
                <w:sz w:val="20"/>
                <w:szCs w:val="20"/>
              </w:rPr>
              <w:t xml:space="preserve"> 5 → 6 → FR-0</w:t>
            </w:r>
            <w:r w:rsidR="00CE136E" w:rsidRPr="00CE136E">
              <w:rPr>
                <w:sz w:val="20"/>
                <w:szCs w:val="20"/>
              </w:rPr>
              <w:t>4</w:t>
            </w:r>
            <w:r w:rsidR="00A23CE6" w:rsidRPr="00A23CE6">
              <w:rPr>
                <w:sz w:val="20"/>
                <w:szCs w:val="20"/>
              </w:rPr>
              <w:t xml:space="preserve">, </w:t>
            </w:r>
            <w:r w:rsidR="00A23CE6" w:rsidRPr="00561905">
              <w:rPr>
                <w:sz w:val="20"/>
                <w:szCs w:val="20"/>
              </w:rPr>
              <w:t>FR-</w:t>
            </w:r>
            <w:r w:rsidR="00A23CE6" w:rsidRPr="00CE136E">
              <w:rPr>
                <w:sz w:val="20"/>
                <w:szCs w:val="20"/>
              </w:rPr>
              <w:t>0</w:t>
            </w:r>
            <w:r w:rsidR="00A23CE6" w:rsidRPr="00A23CE6">
              <w:rPr>
                <w:sz w:val="20"/>
                <w:szCs w:val="20"/>
              </w:rPr>
              <w:t>6</w:t>
            </w:r>
            <w:r w:rsidR="00AE1ABF">
              <w:rPr>
                <w:sz w:val="20"/>
                <w:szCs w:val="20"/>
              </w:rPr>
              <w:t xml:space="preserve">, </w:t>
            </w:r>
            <w:r w:rsidR="00AE1ABF" w:rsidRPr="00561905">
              <w:rPr>
                <w:sz w:val="20"/>
                <w:szCs w:val="20"/>
              </w:rPr>
              <w:t>FR-</w:t>
            </w:r>
            <w:r w:rsidR="00AE1ABF" w:rsidRPr="00CE136E">
              <w:rPr>
                <w:sz w:val="20"/>
                <w:szCs w:val="20"/>
              </w:rPr>
              <w:t>0</w:t>
            </w:r>
            <w:r w:rsidR="00AE1ABF">
              <w:rPr>
                <w:sz w:val="20"/>
                <w:szCs w:val="20"/>
              </w:rPr>
              <w:t>9</w:t>
            </w:r>
            <w:r w:rsidR="00CE136E" w:rsidRPr="00561905">
              <w:rPr>
                <w:sz w:val="20"/>
                <w:szCs w:val="20"/>
              </w:rPr>
              <w:t>→</w:t>
            </w:r>
            <w:r w:rsidR="00CE136E" w:rsidRPr="00CE136E">
              <w:rPr>
                <w:sz w:val="20"/>
                <w:szCs w:val="20"/>
              </w:rPr>
              <w:t xml:space="preserve"> </w:t>
            </w:r>
            <w:r w:rsidRPr="00561905">
              <w:rPr>
                <w:sz w:val="20"/>
                <w:szCs w:val="20"/>
              </w:rPr>
              <w:t>7 → FR-</w:t>
            </w:r>
            <w:r w:rsidR="00CE136E" w:rsidRPr="00CE136E">
              <w:rPr>
                <w:sz w:val="20"/>
                <w:szCs w:val="20"/>
              </w:rPr>
              <w:t>03</w:t>
            </w:r>
            <w:r w:rsidRPr="00561905">
              <w:rPr>
                <w:sz w:val="20"/>
                <w:szCs w:val="20"/>
              </w:rPr>
              <w:t>, FR-</w:t>
            </w:r>
            <w:r w:rsidR="00A23CE6" w:rsidRPr="00A23CE6">
              <w:rPr>
                <w:sz w:val="20"/>
                <w:szCs w:val="20"/>
              </w:rPr>
              <w:t xml:space="preserve">05, </w:t>
            </w:r>
            <w:r w:rsidR="00A23CE6" w:rsidRPr="00561905">
              <w:rPr>
                <w:sz w:val="20"/>
                <w:szCs w:val="20"/>
              </w:rPr>
              <w:t>FR-</w:t>
            </w:r>
            <w:r w:rsidR="00A23CE6" w:rsidRPr="00CE136E">
              <w:rPr>
                <w:sz w:val="20"/>
                <w:szCs w:val="20"/>
              </w:rPr>
              <w:t>0</w:t>
            </w:r>
            <w:r w:rsidR="00A23CE6" w:rsidRPr="00A23CE6">
              <w:rPr>
                <w:sz w:val="20"/>
                <w:szCs w:val="20"/>
              </w:rPr>
              <w:t>6</w:t>
            </w:r>
            <w:r w:rsidR="00AE1ABF">
              <w:rPr>
                <w:sz w:val="20"/>
                <w:szCs w:val="20"/>
              </w:rPr>
              <w:t xml:space="preserve">, </w:t>
            </w:r>
            <w:r w:rsidR="00AE1ABF" w:rsidRPr="00561905">
              <w:rPr>
                <w:sz w:val="20"/>
                <w:szCs w:val="20"/>
              </w:rPr>
              <w:t>FR-</w:t>
            </w:r>
            <w:r w:rsidR="00AE1ABF" w:rsidRPr="00CE136E">
              <w:rPr>
                <w:sz w:val="20"/>
                <w:szCs w:val="20"/>
              </w:rPr>
              <w:t>0</w:t>
            </w:r>
            <w:r w:rsidR="00AE1ABF">
              <w:rPr>
                <w:sz w:val="20"/>
                <w:szCs w:val="20"/>
              </w:rPr>
              <w:t>9</w:t>
            </w:r>
            <w:r w:rsidRPr="00561905">
              <w:rPr>
                <w:sz w:val="20"/>
                <w:szCs w:val="20"/>
              </w:rPr>
              <w:t>;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7A3F" w14:textId="0A872369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 xml:space="preserve">все </w:t>
            </w:r>
            <w:r w:rsidR="00CE136E">
              <w:rPr>
                <w:sz w:val="20"/>
                <w:szCs w:val="20"/>
                <w:lang w:val="en-US"/>
              </w:rPr>
              <w:t>7</w:t>
            </w:r>
            <w:r w:rsidRPr="00561905">
              <w:rPr>
                <w:sz w:val="20"/>
                <w:szCs w:val="20"/>
              </w:rPr>
              <w:t xml:space="preserve"> шагов обеспечены</w:t>
            </w:r>
          </w:p>
        </w:tc>
      </w:tr>
      <w:tr w:rsidR="00561905" w:rsidRPr="00561905" w14:paraId="6D5DB98D" w14:textId="77777777" w:rsidTr="0076645F">
        <w:trPr>
          <w:cantSplit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369D4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>UC-02</w:t>
            </w:r>
          </w:p>
        </w:tc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FB864" w14:textId="691653B4" w:rsidR="00561905" w:rsidRPr="00A23CE6" w:rsidRDefault="00561905" w:rsidP="00561905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 w:rsidRPr="00561905">
              <w:rPr>
                <w:sz w:val="20"/>
                <w:szCs w:val="20"/>
              </w:rPr>
              <w:t>1 → 2 → 3 → FR-</w:t>
            </w:r>
            <w:r w:rsidR="00A23CE6">
              <w:rPr>
                <w:sz w:val="20"/>
                <w:szCs w:val="20"/>
                <w:lang w:val="en-US"/>
              </w:rPr>
              <w:t>07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1AE04" w14:textId="78A4E38A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 xml:space="preserve">все </w:t>
            </w:r>
            <w:r w:rsidR="00A23CE6">
              <w:rPr>
                <w:sz w:val="20"/>
                <w:szCs w:val="20"/>
                <w:lang w:val="en-US"/>
              </w:rPr>
              <w:t>3</w:t>
            </w:r>
            <w:r w:rsidRPr="00561905">
              <w:rPr>
                <w:sz w:val="20"/>
                <w:szCs w:val="20"/>
              </w:rPr>
              <w:t xml:space="preserve"> шаг</w:t>
            </w:r>
            <w:r w:rsidR="00A23CE6">
              <w:rPr>
                <w:sz w:val="20"/>
                <w:szCs w:val="20"/>
              </w:rPr>
              <w:t>а</w:t>
            </w:r>
            <w:r w:rsidRPr="00561905">
              <w:rPr>
                <w:sz w:val="20"/>
                <w:szCs w:val="20"/>
              </w:rPr>
              <w:t xml:space="preserve"> обеспечены</w:t>
            </w:r>
          </w:p>
        </w:tc>
      </w:tr>
      <w:tr w:rsidR="00561905" w:rsidRPr="00561905" w14:paraId="7C65AAE3" w14:textId="77777777" w:rsidTr="0076645F">
        <w:trPr>
          <w:cantSplit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437DB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>UC-03</w:t>
            </w:r>
          </w:p>
        </w:tc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F9A1D" w14:textId="29718603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 xml:space="preserve">1 → 2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7FDEF" w14:textId="50412669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 xml:space="preserve">все </w:t>
            </w:r>
            <w:r w:rsidR="00A23CE6">
              <w:rPr>
                <w:sz w:val="20"/>
                <w:szCs w:val="20"/>
                <w:lang w:val="en-US"/>
              </w:rPr>
              <w:t>2</w:t>
            </w:r>
            <w:r w:rsidRPr="00561905">
              <w:rPr>
                <w:sz w:val="20"/>
                <w:szCs w:val="20"/>
              </w:rPr>
              <w:t xml:space="preserve"> шаг</w:t>
            </w:r>
            <w:r w:rsidR="00A23CE6">
              <w:rPr>
                <w:sz w:val="20"/>
                <w:szCs w:val="20"/>
              </w:rPr>
              <w:t>а</w:t>
            </w:r>
            <w:r w:rsidRPr="00561905">
              <w:rPr>
                <w:sz w:val="20"/>
                <w:szCs w:val="20"/>
              </w:rPr>
              <w:t xml:space="preserve"> обеспечены</w:t>
            </w:r>
          </w:p>
        </w:tc>
      </w:tr>
    </w:tbl>
    <w:p w14:paraId="47357D73" w14:textId="77777777" w:rsidR="0076645F" w:rsidRDefault="0076645F" w:rsidP="00561905">
      <w:pPr>
        <w:keepNext/>
        <w:ind w:firstLine="0"/>
        <w:jc w:val="left"/>
        <w:rPr>
          <w:rFonts w:eastAsia="等线" w:cs="Times New Roman"/>
          <w:lang w:val="en-US"/>
        </w:rPr>
      </w:pPr>
    </w:p>
    <w:p w14:paraId="63325E01" w14:textId="7BAD6CD7" w:rsidR="00561905" w:rsidRPr="00561905" w:rsidRDefault="00561905" w:rsidP="0076645F">
      <w:pPr>
        <w:keepNext/>
        <w:jc w:val="left"/>
        <w:rPr>
          <w:rFonts w:eastAsia="等线" w:cs="Times New Roman"/>
        </w:rPr>
      </w:pPr>
      <w:r w:rsidRPr="00561905">
        <w:rPr>
          <w:rFonts w:eastAsia="等线" w:cs="Times New Roman"/>
          <w:b/>
          <w:bCs/>
        </w:rPr>
        <w:t>Проверка на однозначность</w:t>
      </w:r>
    </w:p>
    <w:p w14:paraId="1E4D2994" w14:textId="1070F601" w:rsidR="00561905" w:rsidRPr="00561905" w:rsidRDefault="00561905" w:rsidP="00561905">
      <w:pPr>
        <w:keepNext/>
        <w:ind w:firstLine="0"/>
        <w:jc w:val="left"/>
        <w:rPr>
          <w:rFonts w:eastAsia="等线" w:cs="Times New Roman"/>
        </w:rPr>
      </w:pPr>
      <w:r w:rsidRPr="00561905">
        <w:rPr>
          <w:rFonts w:eastAsia="等线" w:cs="Times New Roman"/>
        </w:rPr>
        <w:t>Таблица 3 – Замена оценочных терминов измеримыми критериями</w:t>
      </w:r>
    </w:p>
    <w:tbl>
      <w:tblPr>
        <w:tblStyle w:val="13"/>
        <w:tblW w:w="10200" w:type="dxa"/>
        <w:tblInd w:w="0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3698"/>
        <w:gridCol w:w="4498"/>
        <w:gridCol w:w="2004"/>
      </w:tblGrid>
      <w:tr w:rsidR="00561905" w:rsidRPr="00561905" w14:paraId="527546D4" w14:textId="77777777" w:rsidTr="002D3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0C4BF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  <w:rPr>
                <w:b/>
                <w:bCs/>
              </w:rPr>
            </w:pPr>
            <w:r w:rsidRPr="00561905">
              <w:rPr>
                <w:b/>
                <w:bCs/>
                <w:sz w:val="20"/>
                <w:szCs w:val="20"/>
              </w:rPr>
              <w:t>Оценочный термин</w:t>
            </w:r>
          </w:p>
        </w:tc>
        <w:tc>
          <w:tcPr>
            <w:tcW w:w="4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88CC7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  <w:rPr>
                <w:b/>
                <w:bCs/>
              </w:rPr>
            </w:pPr>
            <w:r w:rsidRPr="00561905">
              <w:rPr>
                <w:b/>
                <w:bCs/>
                <w:sz w:val="20"/>
                <w:szCs w:val="20"/>
              </w:rPr>
              <w:t>Измеримый критерий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DB3BE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  <w:rPr>
                <w:b/>
                <w:bCs/>
              </w:rPr>
            </w:pPr>
            <w:r w:rsidRPr="00561905">
              <w:rPr>
                <w:b/>
                <w:bCs/>
                <w:sz w:val="20"/>
                <w:szCs w:val="20"/>
              </w:rPr>
              <w:t>Требование</w:t>
            </w:r>
          </w:p>
        </w:tc>
      </w:tr>
      <w:tr w:rsidR="00561905" w:rsidRPr="00561905" w14:paraId="77D7C744" w14:textId="77777777" w:rsidTr="002D39CC">
        <w:trPr>
          <w:cantSplit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B25CD" w14:textId="6080BE50" w:rsidR="00561905" w:rsidRPr="00561905" w:rsidRDefault="003E79CB" w:rsidP="00561905">
            <w:pPr>
              <w:spacing w:before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«Непонятно»</w:t>
            </w:r>
          </w:p>
        </w:tc>
        <w:tc>
          <w:tcPr>
            <w:tcW w:w="4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6342B" w14:textId="200C9BDC" w:rsidR="00561905" w:rsidRPr="00561905" w:rsidRDefault="003E79CB" w:rsidP="00561905">
            <w:pPr>
              <w:spacing w:before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Узнаваемость образа менее 50%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C117D" w14:textId="69312F09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>FR-</w:t>
            </w:r>
            <w:r w:rsidR="003E79CB">
              <w:rPr>
                <w:sz w:val="20"/>
                <w:szCs w:val="20"/>
              </w:rPr>
              <w:t>0</w:t>
            </w:r>
            <w:r w:rsidRPr="00561905">
              <w:rPr>
                <w:sz w:val="20"/>
                <w:szCs w:val="20"/>
              </w:rPr>
              <w:t>1</w:t>
            </w:r>
          </w:p>
        </w:tc>
      </w:tr>
      <w:tr w:rsidR="00561905" w:rsidRPr="00561905" w14:paraId="59006C8F" w14:textId="77777777" w:rsidTr="002D39CC">
        <w:trPr>
          <w:cantSplit/>
        </w:trPr>
        <w:tc>
          <w:tcPr>
            <w:tcW w:w="3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A42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>«снижение доли ложных срабатываний», «точность обнаружения»</w:t>
            </w:r>
          </w:p>
        </w:tc>
        <w:tc>
          <w:tcPr>
            <w:tcW w:w="4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307E0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>Доля ложных срабатываний не более 5 % (набор 100 сообщений); полнота не менее 95 % (набор 50 сообщений)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E44F" w14:textId="77777777" w:rsidR="00561905" w:rsidRPr="00561905" w:rsidRDefault="00561905" w:rsidP="00561905">
            <w:pPr>
              <w:spacing w:before="0" w:line="240" w:lineRule="auto"/>
              <w:ind w:firstLine="0"/>
              <w:jc w:val="left"/>
            </w:pPr>
            <w:r w:rsidRPr="00561905">
              <w:rPr>
                <w:sz w:val="20"/>
                <w:szCs w:val="20"/>
              </w:rPr>
              <w:t>FR-07</w:t>
            </w:r>
          </w:p>
        </w:tc>
      </w:tr>
    </w:tbl>
    <w:p w14:paraId="5BB07115" w14:textId="77777777" w:rsidR="00561905" w:rsidRPr="00561905" w:rsidRDefault="00561905" w:rsidP="00561905">
      <w:pPr>
        <w:spacing w:before="0" w:line="240" w:lineRule="auto"/>
        <w:ind w:firstLine="0"/>
        <w:rPr>
          <w:rFonts w:eastAsia="等线" w:cs="Times New Roman"/>
        </w:rPr>
      </w:pPr>
    </w:p>
    <w:p w14:paraId="0DFEFECC" w14:textId="77777777" w:rsidR="002D39CC" w:rsidRDefault="002D39CC" w:rsidP="002D39CC">
      <w:pPr>
        <w:keepNext/>
        <w:jc w:val="left"/>
        <w:rPr>
          <w:rFonts w:eastAsia="等线" w:cs="Times New Roman"/>
          <w:b/>
          <w:bCs/>
        </w:rPr>
      </w:pPr>
    </w:p>
    <w:p w14:paraId="1D56E8FA" w14:textId="77777777" w:rsidR="002D39CC" w:rsidRDefault="002D39CC">
      <w:pPr>
        <w:spacing w:before="0" w:after="200" w:line="276" w:lineRule="auto"/>
        <w:ind w:firstLine="0"/>
        <w:contextualSpacing w:val="0"/>
        <w:jc w:val="left"/>
        <w:rPr>
          <w:rFonts w:eastAsia="等线" w:cs="Times New Roman"/>
          <w:b/>
          <w:bCs/>
        </w:rPr>
      </w:pPr>
      <w:r>
        <w:rPr>
          <w:rFonts w:eastAsia="等线" w:cs="Times New Roman"/>
          <w:b/>
          <w:bCs/>
        </w:rPr>
        <w:br w:type="page"/>
      </w:r>
    </w:p>
    <w:p w14:paraId="1AEF1443" w14:textId="5BF33C23" w:rsidR="00561905" w:rsidRPr="00561905" w:rsidRDefault="00561905" w:rsidP="002D39CC">
      <w:pPr>
        <w:keepNext/>
        <w:jc w:val="left"/>
        <w:rPr>
          <w:rFonts w:eastAsia="等线" w:cs="Times New Roman"/>
        </w:rPr>
      </w:pPr>
      <w:r w:rsidRPr="00561905">
        <w:rPr>
          <w:rFonts w:eastAsia="等线" w:cs="Times New Roman"/>
          <w:b/>
          <w:bCs/>
        </w:rPr>
        <w:lastRenderedPageBreak/>
        <w:t>Проверка на непротиворечивость</w:t>
      </w:r>
    </w:p>
    <w:p w14:paraId="5EDE16B2" w14:textId="0BD17F5D" w:rsidR="001144C5" w:rsidRPr="00561905" w:rsidRDefault="002D39CC" w:rsidP="00561905">
      <w:r>
        <w:t>Противоречия в требованиях не найдены.</w:t>
      </w:r>
    </w:p>
    <w:sectPr w:rsidR="001144C5" w:rsidRPr="00561905" w:rsidSect="00D2756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E2773" w14:textId="77777777" w:rsidR="00C8582F" w:rsidRDefault="00C8582F">
      <w:pPr>
        <w:spacing w:before="0" w:line="240" w:lineRule="auto"/>
      </w:pPr>
      <w:r>
        <w:separator/>
      </w:r>
    </w:p>
  </w:endnote>
  <w:endnote w:type="continuationSeparator" w:id="0">
    <w:p w14:paraId="2B18D70A" w14:textId="77777777" w:rsidR="00C8582F" w:rsidRDefault="00C8582F">
      <w:pPr>
        <w:spacing w:before="0" w:line="240" w:lineRule="auto"/>
      </w:pPr>
      <w:r>
        <w:continuationSeparator/>
      </w:r>
    </w:p>
  </w:endnote>
  <w:endnote w:type="continuationNotice" w:id="1">
    <w:p w14:paraId="21EA6FA1" w14:textId="77777777" w:rsidR="00C8582F" w:rsidRDefault="00C8582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98BE" w14:textId="77777777" w:rsidR="00C8582F" w:rsidRDefault="00C8582F" w:rsidP="00990EAC">
      <w:pPr>
        <w:spacing w:before="0" w:line="240" w:lineRule="auto"/>
      </w:pPr>
      <w:r>
        <w:separator/>
      </w:r>
    </w:p>
  </w:footnote>
  <w:footnote w:type="continuationSeparator" w:id="0">
    <w:p w14:paraId="50B0EA87" w14:textId="77777777" w:rsidR="00C8582F" w:rsidRDefault="00C8582F" w:rsidP="00990EAC">
      <w:pPr>
        <w:spacing w:before="0" w:line="240" w:lineRule="auto"/>
      </w:pPr>
      <w:r>
        <w:continuationSeparator/>
      </w:r>
    </w:p>
  </w:footnote>
  <w:footnote w:type="continuationNotice" w:id="1">
    <w:p w14:paraId="6F1F1363" w14:textId="77777777" w:rsidR="00C8582F" w:rsidRDefault="00C8582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135" w:hanging="360"/>
      </w:pPr>
      <w:rPr>
        <w:rFonts w:ascii="Symbol" w:hAnsi="Symbol" w:hint="default"/>
      </w:rPr>
    </w:lvl>
  </w:abstractNum>
  <w:abstractNum w:abstractNumId="1" w15:restartNumberingAfterBreak="0">
    <w:nsid w:val="07464596"/>
    <w:multiLevelType w:val="hybridMultilevel"/>
    <w:tmpl w:val="AC90B3B8"/>
    <w:lvl w:ilvl="0" w:tplc="A2E21FAC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52DD4"/>
    <w:multiLevelType w:val="hybridMultilevel"/>
    <w:tmpl w:val="ABF8F260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21A1BEF"/>
    <w:multiLevelType w:val="hybridMultilevel"/>
    <w:tmpl w:val="6D42E162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64AB0"/>
    <w:multiLevelType w:val="hybridMultilevel"/>
    <w:tmpl w:val="1CD8EA0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D47E7A"/>
    <w:multiLevelType w:val="multilevel"/>
    <w:tmpl w:val="4EBCF2D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705EA"/>
    <w:multiLevelType w:val="hybridMultilevel"/>
    <w:tmpl w:val="445AA85A"/>
    <w:lvl w:ilvl="0" w:tplc="483C9D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7B61862"/>
    <w:multiLevelType w:val="hybridMultilevel"/>
    <w:tmpl w:val="35F8F418"/>
    <w:lvl w:ilvl="0" w:tplc="483C9D5A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352E67EA"/>
    <w:multiLevelType w:val="hybridMultilevel"/>
    <w:tmpl w:val="76AE53C4"/>
    <w:lvl w:ilvl="0" w:tplc="56DA85B0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F20D60"/>
    <w:multiLevelType w:val="hybridMultilevel"/>
    <w:tmpl w:val="ADECD42E"/>
    <w:lvl w:ilvl="0" w:tplc="483C9D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9D403D"/>
    <w:multiLevelType w:val="hybridMultilevel"/>
    <w:tmpl w:val="57025246"/>
    <w:lvl w:ilvl="0" w:tplc="D6A4FAE0">
      <w:start w:val="1"/>
      <w:numFmt w:val="decimal"/>
      <w:lvlText w:val="%1-"/>
      <w:lvlJc w:val="left"/>
      <w:pPr>
        <w:ind w:left="-207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4540585D"/>
    <w:multiLevelType w:val="hybridMultilevel"/>
    <w:tmpl w:val="F4F89934"/>
    <w:lvl w:ilvl="0" w:tplc="B0F067E0">
      <w:start w:val="1"/>
      <w:numFmt w:val="decimal"/>
      <w:lvlText w:val="4.%1."/>
      <w:lvlJc w:val="left"/>
      <w:pPr>
        <w:ind w:left="-72" w:hanging="360"/>
      </w:pPr>
      <w:rPr>
        <w:rFonts w:hint="eastAsia"/>
      </w:rPr>
    </w:lvl>
    <w:lvl w:ilvl="1" w:tplc="04190019" w:tentative="1">
      <w:start w:val="1"/>
      <w:numFmt w:val="lowerLetter"/>
      <w:lvlText w:val="%2."/>
      <w:lvlJc w:val="left"/>
      <w:pPr>
        <w:ind w:left="648" w:hanging="360"/>
      </w:pPr>
    </w:lvl>
    <w:lvl w:ilvl="2" w:tplc="0419001B" w:tentative="1">
      <w:start w:val="1"/>
      <w:numFmt w:val="lowerRoman"/>
      <w:lvlText w:val="%3."/>
      <w:lvlJc w:val="right"/>
      <w:pPr>
        <w:ind w:left="1368" w:hanging="180"/>
      </w:pPr>
    </w:lvl>
    <w:lvl w:ilvl="3" w:tplc="0419000F" w:tentative="1">
      <w:start w:val="1"/>
      <w:numFmt w:val="decimal"/>
      <w:lvlText w:val="%4."/>
      <w:lvlJc w:val="left"/>
      <w:pPr>
        <w:ind w:left="2088" w:hanging="360"/>
      </w:pPr>
    </w:lvl>
    <w:lvl w:ilvl="4" w:tplc="04190019" w:tentative="1">
      <w:start w:val="1"/>
      <w:numFmt w:val="lowerLetter"/>
      <w:lvlText w:val="%5."/>
      <w:lvlJc w:val="left"/>
      <w:pPr>
        <w:ind w:left="2808" w:hanging="360"/>
      </w:pPr>
    </w:lvl>
    <w:lvl w:ilvl="5" w:tplc="0419001B" w:tentative="1">
      <w:start w:val="1"/>
      <w:numFmt w:val="lowerRoman"/>
      <w:lvlText w:val="%6."/>
      <w:lvlJc w:val="right"/>
      <w:pPr>
        <w:ind w:left="3528" w:hanging="180"/>
      </w:pPr>
    </w:lvl>
    <w:lvl w:ilvl="6" w:tplc="0419000F" w:tentative="1">
      <w:start w:val="1"/>
      <w:numFmt w:val="decimal"/>
      <w:lvlText w:val="%7."/>
      <w:lvlJc w:val="left"/>
      <w:pPr>
        <w:ind w:left="4248" w:hanging="360"/>
      </w:pPr>
    </w:lvl>
    <w:lvl w:ilvl="7" w:tplc="04190019" w:tentative="1">
      <w:start w:val="1"/>
      <w:numFmt w:val="lowerLetter"/>
      <w:lvlText w:val="%8."/>
      <w:lvlJc w:val="left"/>
      <w:pPr>
        <w:ind w:left="4968" w:hanging="360"/>
      </w:pPr>
    </w:lvl>
    <w:lvl w:ilvl="8" w:tplc="0419001B" w:tentative="1">
      <w:start w:val="1"/>
      <w:numFmt w:val="lowerRoman"/>
      <w:lvlText w:val="%9."/>
      <w:lvlJc w:val="right"/>
      <w:pPr>
        <w:ind w:left="5688" w:hanging="180"/>
      </w:pPr>
    </w:lvl>
  </w:abstractNum>
  <w:abstractNum w:abstractNumId="22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E75178D"/>
    <w:multiLevelType w:val="multilevel"/>
    <w:tmpl w:val="A2B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856B1D"/>
    <w:multiLevelType w:val="hybridMultilevel"/>
    <w:tmpl w:val="EA5C88D8"/>
    <w:lvl w:ilvl="0" w:tplc="04B610FA">
      <w:start w:val="1"/>
      <w:numFmt w:val="decimal"/>
      <w:lvlText w:val="%1-"/>
      <w:lvlJc w:val="left"/>
      <w:pPr>
        <w:ind w:left="-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8" w:hanging="360"/>
      </w:pPr>
    </w:lvl>
    <w:lvl w:ilvl="2" w:tplc="0419001B" w:tentative="1">
      <w:start w:val="1"/>
      <w:numFmt w:val="lowerRoman"/>
      <w:lvlText w:val="%3."/>
      <w:lvlJc w:val="right"/>
      <w:pPr>
        <w:ind w:left="2358" w:hanging="180"/>
      </w:pPr>
    </w:lvl>
    <w:lvl w:ilvl="3" w:tplc="0419000F" w:tentative="1">
      <w:start w:val="1"/>
      <w:numFmt w:val="decimal"/>
      <w:lvlText w:val="%4."/>
      <w:lvlJc w:val="left"/>
      <w:pPr>
        <w:ind w:left="3078" w:hanging="360"/>
      </w:pPr>
    </w:lvl>
    <w:lvl w:ilvl="4" w:tplc="04190019" w:tentative="1">
      <w:start w:val="1"/>
      <w:numFmt w:val="lowerLetter"/>
      <w:lvlText w:val="%5."/>
      <w:lvlJc w:val="left"/>
      <w:pPr>
        <w:ind w:left="3798" w:hanging="360"/>
      </w:pPr>
    </w:lvl>
    <w:lvl w:ilvl="5" w:tplc="0419001B" w:tentative="1">
      <w:start w:val="1"/>
      <w:numFmt w:val="lowerRoman"/>
      <w:lvlText w:val="%6."/>
      <w:lvlJc w:val="right"/>
      <w:pPr>
        <w:ind w:left="4518" w:hanging="180"/>
      </w:pPr>
    </w:lvl>
    <w:lvl w:ilvl="6" w:tplc="0419000F" w:tentative="1">
      <w:start w:val="1"/>
      <w:numFmt w:val="decimal"/>
      <w:lvlText w:val="%7."/>
      <w:lvlJc w:val="left"/>
      <w:pPr>
        <w:ind w:left="5238" w:hanging="360"/>
      </w:pPr>
    </w:lvl>
    <w:lvl w:ilvl="7" w:tplc="04190019" w:tentative="1">
      <w:start w:val="1"/>
      <w:numFmt w:val="lowerLetter"/>
      <w:lvlText w:val="%8."/>
      <w:lvlJc w:val="left"/>
      <w:pPr>
        <w:ind w:left="5958" w:hanging="360"/>
      </w:pPr>
    </w:lvl>
    <w:lvl w:ilvl="8" w:tplc="041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30" w15:restartNumberingAfterBreak="0">
    <w:nsid w:val="70E54287"/>
    <w:multiLevelType w:val="hybridMultilevel"/>
    <w:tmpl w:val="C9C8A2CA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84F4B30"/>
    <w:multiLevelType w:val="hybridMultilevel"/>
    <w:tmpl w:val="8E90D746"/>
    <w:lvl w:ilvl="0" w:tplc="483C9D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835CE9"/>
    <w:multiLevelType w:val="hybridMultilevel"/>
    <w:tmpl w:val="FDF68B84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ADD33F1"/>
    <w:multiLevelType w:val="hybridMultilevel"/>
    <w:tmpl w:val="BD669AAA"/>
    <w:lvl w:ilvl="0" w:tplc="483C9D5A">
      <w:start w:val="1"/>
      <w:numFmt w:val="bullet"/>
      <w:lvlText w:val=""/>
      <w:lvlJc w:val="left"/>
      <w:pPr>
        <w:ind w:left="16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9" w:hanging="360"/>
      </w:pPr>
      <w:rPr>
        <w:rFonts w:ascii="Wingdings" w:hAnsi="Wingdings" w:hint="default"/>
      </w:rPr>
    </w:lvl>
  </w:abstractNum>
  <w:abstractNum w:abstractNumId="34" w15:restartNumberingAfterBreak="0">
    <w:nsid w:val="7BB52C3A"/>
    <w:multiLevelType w:val="hybridMultilevel"/>
    <w:tmpl w:val="D15E9FBC"/>
    <w:lvl w:ilvl="0" w:tplc="04090011">
      <w:start w:val="1"/>
      <w:numFmt w:val="decimal"/>
      <w:lvlText w:val="%1)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6" w15:restartNumberingAfterBreak="0">
    <w:nsid w:val="7F96600F"/>
    <w:multiLevelType w:val="hybridMultilevel"/>
    <w:tmpl w:val="C5D4CF54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18780962">
    <w:abstractNumId w:val="11"/>
  </w:num>
  <w:num w:numId="2" w16cid:durableId="823471063">
    <w:abstractNumId w:val="0"/>
  </w:num>
  <w:num w:numId="3" w16cid:durableId="1582905165">
    <w:abstractNumId w:val="12"/>
  </w:num>
  <w:num w:numId="4" w16cid:durableId="552617781">
    <w:abstractNumId w:val="5"/>
  </w:num>
  <w:num w:numId="5" w16cid:durableId="702169663">
    <w:abstractNumId w:val="6"/>
  </w:num>
  <w:num w:numId="6" w16cid:durableId="1373270007">
    <w:abstractNumId w:val="18"/>
  </w:num>
  <w:num w:numId="7" w16cid:durableId="1814760884">
    <w:abstractNumId w:val="22"/>
  </w:num>
  <w:num w:numId="8" w16cid:durableId="2027053480">
    <w:abstractNumId w:val="26"/>
  </w:num>
  <w:num w:numId="9" w16cid:durableId="35860567">
    <w:abstractNumId w:val="27"/>
  </w:num>
  <w:num w:numId="10" w16cid:durableId="1570461721">
    <w:abstractNumId w:val="19"/>
  </w:num>
  <w:num w:numId="11" w16cid:durableId="903101529">
    <w:abstractNumId w:val="24"/>
  </w:num>
  <w:num w:numId="12" w16cid:durableId="1465736388">
    <w:abstractNumId w:val="35"/>
  </w:num>
  <w:num w:numId="13" w16cid:durableId="1308166888">
    <w:abstractNumId w:val="14"/>
  </w:num>
  <w:num w:numId="14" w16cid:durableId="726494223">
    <w:abstractNumId w:val="17"/>
  </w:num>
  <w:num w:numId="15" w16cid:durableId="504328146">
    <w:abstractNumId w:val="9"/>
  </w:num>
  <w:num w:numId="16" w16cid:durableId="1008170082">
    <w:abstractNumId w:val="28"/>
  </w:num>
  <w:num w:numId="17" w16cid:durableId="1057165029">
    <w:abstractNumId w:val="25"/>
  </w:num>
  <w:num w:numId="18" w16cid:durableId="1728602195">
    <w:abstractNumId w:val="7"/>
  </w:num>
  <w:num w:numId="19" w16cid:durableId="439882102">
    <w:abstractNumId w:val="15"/>
  </w:num>
  <w:num w:numId="20" w16cid:durableId="139542775">
    <w:abstractNumId w:val="3"/>
  </w:num>
  <w:num w:numId="21" w16cid:durableId="519244099">
    <w:abstractNumId w:val="2"/>
  </w:num>
  <w:num w:numId="22" w16cid:durableId="1753963105">
    <w:abstractNumId w:val="20"/>
  </w:num>
  <w:num w:numId="23" w16cid:durableId="1761947642">
    <w:abstractNumId w:val="13"/>
  </w:num>
  <w:num w:numId="24" w16cid:durableId="1654604153">
    <w:abstractNumId w:val="1"/>
  </w:num>
  <w:num w:numId="25" w16cid:durableId="1568762907">
    <w:abstractNumId w:val="23"/>
  </w:num>
  <w:num w:numId="26" w16cid:durableId="1427388542">
    <w:abstractNumId w:val="29"/>
  </w:num>
  <w:num w:numId="27" w16cid:durableId="1073091179">
    <w:abstractNumId w:val="21"/>
  </w:num>
  <w:num w:numId="28" w16cid:durableId="428627122">
    <w:abstractNumId w:val="34"/>
  </w:num>
  <w:num w:numId="29" w16cid:durableId="374505333">
    <w:abstractNumId w:val="36"/>
  </w:num>
  <w:num w:numId="30" w16cid:durableId="1006715432">
    <w:abstractNumId w:val="10"/>
  </w:num>
  <w:num w:numId="31" w16cid:durableId="83381756">
    <w:abstractNumId w:val="31"/>
  </w:num>
  <w:num w:numId="32" w16cid:durableId="265617518">
    <w:abstractNumId w:val="8"/>
  </w:num>
  <w:num w:numId="33" w16cid:durableId="1353342621">
    <w:abstractNumId w:val="30"/>
  </w:num>
  <w:num w:numId="34" w16cid:durableId="932975311">
    <w:abstractNumId w:val="16"/>
  </w:num>
  <w:num w:numId="35" w16cid:durableId="1455825171">
    <w:abstractNumId w:val="33"/>
  </w:num>
  <w:num w:numId="36" w16cid:durableId="128401702">
    <w:abstractNumId w:val="4"/>
  </w:num>
  <w:num w:numId="37" w16cid:durableId="235168604">
    <w:abstractNumId w:val="32"/>
  </w:num>
  <w:num w:numId="38" w16cid:durableId="780951527">
    <w:abstractNumId w:val="11"/>
  </w:num>
  <w:num w:numId="39" w16cid:durableId="2044095551">
    <w:abstractNumId w:val="11"/>
  </w:num>
  <w:num w:numId="40" w16cid:durableId="1672947014">
    <w:abstractNumId w:val="11"/>
  </w:num>
  <w:num w:numId="41" w16cid:durableId="1805997221">
    <w:abstractNumId w:val="11"/>
  </w:num>
  <w:num w:numId="42" w16cid:durableId="680861516">
    <w:abstractNumId w:val="11"/>
  </w:num>
  <w:num w:numId="43" w16cid:durableId="1447121003">
    <w:abstractNumId w:val="11"/>
  </w:num>
  <w:num w:numId="44" w16cid:durableId="438447667">
    <w:abstractNumId w:val="11"/>
  </w:num>
  <w:num w:numId="45" w16cid:durableId="1638990799">
    <w:abstractNumId w:val="11"/>
  </w:num>
  <w:num w:numId="46" w16cid:durableId="8142237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72015730">
    <w:abstractNumId w:val="11"/>
  </w:num>
  <w:num w:numId="48" w16cid:durableId="387186924">
    <w:abstractNumId w:val="11"/>
  </w:num>
  <w:num w:numId="49" w16cid:durableId="2023310975">
    <w:abstractNumId w:val="11"/>
  </w:num>
  <w:num w:numId="50" w16cid:durableId="477919809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237A"/>
    <w:rsid w:val="00003AF1"/>
    <w:rsid w:val="00006750"/>
    <w:rsid w:val="00012A07"/>
    <w:rsid w:val="00015480"/>
    <w:rsid w:val="00020C2C"/>
    <w:rsid w:val="00021B39"/>
    <w:rsid w:val="00024473"/>
    <w:rsid w:val="00032359"/>
    <w:rsid w:val="00033833"/>
    <w:rsid w:val="000341B9"/>
    <w:rsid w:val="00034F3B"/>
    <w:rsid w:val="00035A26"/>
    <w:rsid w:val="00037B3E"/>
    <w:rsid w:val="00040D1E"/>
    <w:rsid w:val="0004336A"/>
    <w:rsid w:val="00044093"/>
    <w:rsid w:val="00046056"/>
    <w:rsid w:val="00051403"/>
    <w:rsid w:val="00054332"/>
    <w:rsid w:val="000554FC"/>
    <w:rsid w:val="00055B9B"/>
    <w:rsid w:val="0005745E"/>
    <w:rsid w:val="0006131E"/>
    <w:rsid w:val="00061F64"/>
    <w:rsid w:val="00066F6D"/>
    <w:rsid w:val="0007604F"/>
    <w:rsid w:val="0008146F"/>
    <w:rsid w:val="00082045"/>
    <w:rsid w:val="0008247D"/>
    <w:rsid w:val="00084E07"/>
    <w:rsid w:val="00085EA1"/>
    <w:rsid w:val="00087B5B"/>
    <w:rsid w:val="000934BA"/>
    <w:rsid w:val="00094729"/>
    <w:rsid w:val="00096EC7"/>
    <w:rsid w:val="00097AE1"/>
    <w:rsid w:val="000A2560"/>
    <w:rsid w:val="000A537A"/>
    <w:rsid w:val="000B0BF1"/>
    <w:rsid w:val="000C0C5D"/>
    <w:rsid w:val="000C2A5F"/>
    <w:rsid w:val="000C354E"/>
    <w:rsid w:val="000C4284"/>
    <w:rsid w:val="000C7B86"/>
    <w:rsid w:val="000C7DE5"/>
    <w:rsid w:val="000D3006"/>
    <w:rsid w:val="000D38ED"/>
    <w:rsid w:val="000D3A15"/>
    <w:rsid w:val="000D3EDF"/>
    <w:rsid w:val="000D5912"/>
    <w:rsid w:val="000E342C"/>
    <w:rsid w:val="000E5D68"/>
    <w:rsid w:val="000E6345"/>
    <w:rsid w:val="000E6490"/>
    <w:rsid w:val="000F0680"/>
    <w:rsid w:val="000F335B"/>
    <w:rsid w:val="00103685"/>
    <w:rsid w:val="001038A7"/>
    <w:rsid w:val="00104146"/>
    <w:rsid w:val="0010516C"/>
    <w:rsid w:val="00106B06"/>
    <w:rsid w:val="0011316B"/>
    <w:rsid w:val="001144C5"/>
    <w:rsid w:val="001157C8"/>
    <w:rsid w:val="0012097E"/>
    <w:rsid w:val="00121E53"/>
    <w:rsid w:val="001223A9"/>
    <w:rsid w:val="001238DC"/>
    <w:rsid w:val="00125D7C"/>
    <w:rsid w:val="001275E2"/>
    <w:rsid w:val="00127A5A"/>
    <w:rsid w:val="00130456"/>
    <w:rsid w:val="0013162A"/>
    <w:rsid w:val="0013287A"/>
    <w:rsid w:val="00140824"/>
    <w:rsid w:val="00141A2A"/>
    <w:rsid w:val="00145841"/>
    <w:rsid w:val="00150617"/>
    <w:rsid w:val="001539E8"/>
    <w:rsid w:val="00155A8D"/>
    <w:rsid w:val="0016119C"/>
    <w:rsid w:val="001673EC"/>
    <w:rsid w:val="00170D05"/>
    <w:rsid w:val="00172DBA"/>
    <w:rsid w:val="0017581B"/>
    <w:rsid w:val="00175D7B"/>
    <w:rsid w:val="00176092"/>
    <w:rsid w:val="001769F7"/>
    <w:rsid w:val="00183536"/>
    <w:rsid w:val="0018460F"/>
    <w:rsid w:val="00186EFA"/>
    <w:rsid w:val="0019044F"/>
    <w:rsid w:val="001930DC"/>
    <w:rsid w:val="001A12C2"/>
    <w:rsid w:val="001A34EA"/>
    <w:rsid w:val="001A50A1"/>
    <w:rsid w:val="001B065B"/>
    <w:rsid w:val="001B0E64"/>
    <w:rsid w:val="001B3C9B"/>
    <w:rsid w:val="001B794F"/>
    <w:rsid w:val="001C238E"/>
    <w:rsid w:val="001D3FB1"/>
    <w:rsid w:val="001E4B08"/>
    <w:rsid w:val="001E53F1"/>
    <w:rsid w:val="001E54D9"/>
    <w:rsid w:val="001F0B79"/>
    <w:rsid w:val="001F112E"/>
    <w:rsid w:val="001F3C1A"/>
    <w:rsid w:val="001F3CDA"/>
    <w:rsid w:val="001F5855"/>
    <w:rsid w:val="001F5DEC"/>
    <w:rsid w:val="001F5E9C"/>
    <w:rsid w:val="001F61FC"/>
    <w:rsid w:val="001F7F95"/>
    <w:rsid w:val="00201509"/>
    <w:rsid w:val="00206EAC"/>
    <w:rsid w:val="002114CC"/>
    <w:rsid w:val="0022222B"/>
    <w:rsid w:val="00223718"/>
    <w:rsid w:val="00224A91"/>
    <w:rsid w:val="00224AD7"/>
    <w:rsid w:val="00227A1E"/>
    <w:rsid w:val="0023221D"/>
    <w:rsid w:val="00234403"/>
    <w:rsid w:val="00234BD7"/>
    <w:rsid w:val="00241C37"/>
    <w:rsid w:val="00244671"/>
    <w:rsid w:val="00244AD0"/>
    <w:rsid w:val="00244AD2"/>
    <w:rsid w:val="002469D0"/>
    <w:rsid w:val="002502BF"/>
    <w:rsid w:val="00256697"/>
    <w:rsid w:val="00263185"/>
    <w:rsid w:val="0026423B"/>
    <w:rsid w:val="00265F7C"/>
    <w:rsid w:val="0026676B"/>
    <w:rsid w:val="00270C38"/>
    <w:rsid w:val="002714CE"/>
    <w:rsid w:val="00272408"/>
    <w:rsid w:val="00274EBE"/>
    <w:rsid w:val="00276CAB"/>
    <w:rsid w:val="00277614"/>
    <w:rsid w:val="00287E94"/>
    <w:rsid w:val="00292B29"/>
    <w:rsid w:val="00294D0D"/>
    <w:rsid w:val="002952BC"/>
    <w:rsid w:val="00295D9C"/>
    <w:rsid w:val="00296BBF"/>
    <w:rsid w:val="002A3A63"/>
    <w:rsid w:val="002A4885"/>
    <w:rsid w:val="002A514A"/>
    <w:rsid w:val="002A56D9"/>
    <w:rsid w:val="002A7B7E"/>
    <w:rsid w:val="002B4934"/>
    <w:rsid w:val="002B74A1"/>
    <w:rsid w:val="002C1982"/>
    <w:rsid w:val="002C7046"/>
    <w:rsid w:val="002D354A"/>
    <w:rsid w:val="002D39CC"/>
    <w:rsid w:val="002D5B25"/>
    <w:rsid w:val="002D5ED0"/>
    <w:rsid w:val="002D60D8"/>
    <w:rsid w:val="002E1732"/>
    <w:rsid w:val="002E2801"/>
    <w:rsid w:val="002E28E9"/>
    <w:rsid w:val="002E383E"/>
    <w:rsid w:val="002E66B0"/>
    <w:rsid w:val="002E78E0"/>
    <w:rsid w:val="002E7DF7"/>
    <w:rsid w:val="002F15DD"/>
    <w:rsid w:val="002F57A2"/>
    <w:rsid w:val="002F61D1"/>
    <w:rsid w:val="00303DC8"/>
    <w:rsid w:val="0030583A"/>
    <w:rsid w:val="003115BF"/>
    <w:rsid w:val="00311E97"/>
    <w:rsid w:val="00312254"/>
    <w:rsid w:val="0031287F"/>
    <w:rsid w:val="00312F95"/>
    <w:rsid w:val="00317BF7"/>
    <w:rsid w:val="00323F6E"/>
    <w:rsid w:val="00326605"/>
    <w:rsid w:val="00342964"/>
    <w:rsid w:val="00347071"/>
    <w:rsid w:val="00347678"/>
    <w:rsid w:val="00350180"/>
    <w:rsid w:val="00351631"/>
    <w:rsid w:val="00354DBD"/>
    <w:rsid w:val="003552A3"/>
    <w:rsid w:val="00356451"/>
    <w:rsid w:val="00364D74"/>
    <w:rsid w:val="00370436"/>
    <w:rsid w:val="003711B3"/>
    <w:rsid w:val="00371D49"/>
    <w:rsid w:val="00372B61"/>
    <w:rsid w:val="00372C9E"/>
    <w:rsid w:val="00374EF9"/>
    <w:rsid w:val="0037776F"/>
    <w:rsid w:val="003779A2"/>
    <w:rsid w:val="00377D16"/>
    <w:rsid w:val="00380D25"/>
    <w:rsid w:val="00386F3E"/>
    <w:rsid w:val="0038700E"/>
    <w:rsid w:val="00387E10"/>
    <w:rsid w:val="00390EAB"/>
    <w:rsid w:val="003915BE"/>
    <w:rsid w:val="00393F45"/>
    <w:rsid w:val="00397496"/>
    <w:rsid w:val="003A4E95"/>
    <w:rsid w:val="003A546E"/>
    <w:rsid w:val="003B364C"/>
    <w:rsid w:val="003C2810"/>
    <w:rsid w:val="003D3E93"/>
    <w:rsid w:val="003D61D2"/>
    <w:rsid w:val="003E0217"/>
    <w:rsid w:val="003E063D"/>
    <w:rsid w:val="003E09BF"/>
    <w:rsid w:val="003E1A1B"/>
    <w:rsid w:val="003E22A5"/>
    <w:rsid w:val="003E263D"/>
    <w:rsid w:val="003E3B91"/>
    <w:rsid w:val="003E58AE"/>
    <w:rsid w:val="003E72CD"/>
    <w:rsid w:val="003E79CB"/>
    <w:rsid w:val="003F3F0D"/>
    <w:rsid w:val="00400C4D"/>
    <w:rsid w:val="004023CE"/>
    <w:rsid w:val="00410843"/>
    <w:rsid w:val="00410B93"/>
    <w:rsid w:val="00412E47"/>
    <w:rsid w:val="00413087"/>
    <w:rsid w:val="0041593F"/>
    <w:rsid w:val="00420A62"/>
    <w:rsid w:val="0042327A"/>
    <w:rsid w:val="00433C77"/>
    <w:rsid w:val="004347A5"/>
    <w:rsid w:val="00442256"/>
    <w:rsid w:val="004427C5"/>
    <w:rsid w:val="004439BD"/>
    <w:rsid w:val="00447629"/>
    <w:rsid w:val="00451E07"/>
    <w:rsid w:val="00455936"/>
    <w:rsid w:val="0045599D"/>
    <w:rsid w:val="004605D9"/>
    <w:rsid w:val="00466014"/>
    <w:rsid w:val="004677DC"/>
    <w:rsid w:val="004712EB"/>
    <w:rsid w:val="00471FE2"/>
    <w:rsid w:val="00472A19"/>
    <w:rsid w:val="00474C67"/>
    <w:rsid w:val="004751BA"/>
    <w:rsid w:val="004755B0"/>
    <w:rsid w:val="00475A10"/>
    <w:rsid w:val="004767CD"/>
    <w:rsid w:val="00477484"/>
    <w:rsid w:val="00477D2A"/>
    <w:rsid w:val="0048416D"/>
    <w:rsid w:val="00494EE4"/>
    <w:rsid w:val="004A0E13"/>
    <w:rsid w:val="004A34C3"/>
    <w:rsid w:val="004A6D44"/>
    <w:rsid w:val="004A7837"/>
    <w:rsid w:val="004A7A41"/>
    <w:rsid w:val="004B0C8E"/>
    <w:rsid w:val="004B0F88"/>
    <w:rsid w:val="004B1CF0"/>
    <w:rsid w:val="004B2F0D"/>
    <w:rsid w:val="004B7636"/>
    <w:rsid w:val="004B7DD1"/>
    <w:rsid w:val="004C316E"/>
    <w:rsid w:val="004C5524"/>
    <w:rsid w:val="004D39C2"/>
    <w:rsid w:val="004D3A1C"/>
    <w:rsid w:val="004F1328"/>
    <w:rsid w:val="004F4D49"/>
    <w:rsid w:val="005008C8"/>
    <w:rsid w:val="005017B0"/>
    <w:rsid w:val="00503505"/>
    <w:rsid w:val="005040DD"/>
    <w:rsid w:val="005065B8"/>
    <w:rsid w:val="0051150B"/>
    <w:rsid w:val="00512B60"/>
    <w:rsid w:val="00514790"/>
    <w:rsid w:val="00514894"/>
    <w:rsid w:val="00514CFD"/>
    <w:rsid w:val="0051546A"/>
    <w:rsid w:val="005163E5"/>
    <w:rsid w:val="00521861"/>
    <w:rsid w:val="00522E53"/>
    <w:rsid w:val="00524056"/>
    <w:rsid w:val="00530053"/>
    <w:rsid w:val="00530EA2"/>
    <w:rsid w:val="00531E80"/>
    <w:rsid w:val="005343A0"/>
    <w:rsid w:val="005343B2"/>
    <w:rsid w:val="00541DD4"/>
    <w:rsid w:val="00541F05"/>
    <w:rsid w:val="00544189"/>
    <w:rsid w:val="00544617"/>
    <w:rsid w:val="005524E9"/>
    <w:rsid w:val="00553115"/>
    <w:rsid w:val="00554344"/>
    <w:rsid w:val="00555E69"/>
    <w:rsid w:val="0056079D"/>
    <w:rsid w:val="00561905"/>
    <w:rsid w:val="00561F8C"/>
    <w:rsid w:val="0057389A"/>
    <w:rsid w:val="00574B6C"/>
    <w:rsid w:val="00576138"/>
    <w:rsid w:val="005761A8"/>
    <w:rsid w:val="005764B1"/>
    <w:rsid w:val="00584E3E"/>
    <w:rsid w:val="00590D7A"/>
    <w:rsid w:val="00591471"/>
    <w:rsid w:val="00592879"/>
    <w:rsid w:val="005935B2"/>
    <w:rsid w:val="005939C6"/>
    <w:rsid w:val="00595CC4"/>
    <w:rsid w:val="005965B9"/>
    <w:rsid w:val="005972E7"/>
    <w:rsid w:val="005A188B"/>
    <w:rsid w:val="005A4E60"/>
    <w:rsid w:val="005A7033"/>
    <w:rsid w:val="005B38F3"/>
    <w:rsid w:val="005B40F0"/>
    <w:rsid w:val="005B4B1B"/>
    <w:rsid w:val="005B5089"/>
    <w:rsid w:val="005B66CC"/>
    <w:rsid w:val="005C56C1"/>
    <w:rsid w:val="005D0920"/>
    <w:rsid w:val="005D1D9F"/>
    <w:rsid w:val="005D2A6B"/>
    <w:rsid w:val="005D4ECA"/>
    <w:rsid w:val="005D6B69"/>
    <w:rsid w:val="005D7C77"/>
    <w:rsid w:val="005E2CDE"/>
    <w:rsid w:val="005E2F87"/>
    <w:rsid w:val="005E38E8"/>
    <w:rsid w:val="005E5027"/>
    <w:rsid w:val="005E7941"/>
    <w:rsid w:val="005F0877"/>
    <w:rsid w:val="005F0B98"/>
    <w:rsid w:val="005F1DB8"/>
    <w:rsid w:val="005F6B06"/>
    <w:rsid w:val="006007E9"/>
    <w:rsid w:val="006030ED"/>
    <w:rsid w:val="006051B5"/>
    <w:rsid w:val="00606C43"/>
    <w:rsid w:val="00606F01"/>
    <w:rsid w:val="006129C8"/>
    <w:rsid w:val="00612A29"/>
    <w:rsid w:val="0061477E"/>
    <w:rsid w:val="00614C68"/>
    <w:rsid w:val="00617647"/>
    <w:rsid w:val="00620630"/>
    <w:rsid w:val="00622E54"/>
    <w:rsid w:val="006252D8"/>
    <w:rsid w:val="0062534D"/>
    <w:rsid w:val="006267F9"/>
    <w:rsid w:val="00627BC1"/>
    <w:rsid w:val="006324C6"/>
    <w:rsid w:val="00636E3B"/>
    <w:rsid w:val="00642FB9"/>
    <w:rsid w:val="00645BED"/>
    <w:rsid w:val="006461B2"/>
    <w:rsid w:val="0064643E"/>
    <w:rsid w:val="00653136"/>
    <w:rsid w:val="00660257"/>
    <w:rsid w:val="00661775"/>
    <w:rsid w:val="006638C9"/>
    <w:rsid w:val="006652DC"/>
    <w:rsid w:val="006673D6"/>
    <w:rsid w:val="00671CDE"/>
    <w:rsid w:val="00672929"/>
    <w:rsid w:val="00677535"/>
    <w:rsid w:val="00695763"/>
    <w:rsid w:val="006965F6"/>
    <w:rsid w:val="006A3648"/>
    <w:rsid w:val="006A4E6C"/>
    <w:rsid w:val="006A534C"/>
    <w:rsid w:val="006A5DFD"/>
    <w:rsid w:val="006B6850"/>
    <w:rsid w:val="006C3DEC"/>
    <w:rsid w:val="006C5177"/>
    <w:rsid w:val="006C7368"/>
    <w:rsid w:val="006C757D"/>
    <w:rsid w:val="006D0883"/>
    <w:rsid w:val="006D422E"/>
    <w:rsid w:val="006D46A3"/>
    <w:rsid w:val="006D7E91"/>
    <w:rsid w:val="006E4EA7"/>
    <w:rsid w:val="006E62EB"/>
    <w:rsid w:val="006E689C"/>
    <w:rsid w:val="006E7B7F"/>
    <w:rsid w:val="006F0385"/>
    <w:rsid w:val="006F0655"/>
    <w:rsid w:val="006F15DA"/>
    <w:rsid w:val="006F50F9"/>
    <w:rsid w:val="006F512D"/>
    <w:rsid w:val="00701738"/>
    <w:rsid w:val="00701911"/>
    <w:rsid w:val="00701CD7"/>
    <w:rsid w:val="00702405"/>
    <w:rsid w:val="00706D32"/>
    <w:rsid w:val="00706E5C"/>
    <w:rsid w:val="0071279D"/>
    <w:rsid w:val="007157E7"/>
    <w:rsid w:val="00716A01"/>
    <w:rsid w:val="00717B43"/>
    <w:rsid w:val="0072009A"/>
    <w:rsid w:val="00741EC2"/>
    <w:rsid w:val="00742650"/>
    <w:rsid w:val="007445A3"/>
    <w:rsid w:val="00747188"/>
    <w:rsid w:val="00747AA0"/>
    <w:rsid w:val="00750535"/>
    <w:rsid w:val="007522DD"/>
    <w:rsid w:val="007605C5"/>
    <w:rsid w:val="007630D2"/>
    <w:rsid w:val="0076348D"/>
    <w:rsid w:val="007649DC"/>
    <w:rsid w:val="007661F7"/>
    <w:rsid w:val="0076645F"/>
    <w:rsid w:val="0076691E"/>
    <w:rsid w:val="00770291"/>
    <w:rsid w:val="00772B78"/>
    <w:rsid w:val="007733D1"/>
    <w:rsid w:val="00773671"/>
    <w:rsid w:val="00773EC7"/>
    <w:rsid w:val="00775FCB"/>
    <w:rsid w:val="0078166E"/>
    <w:rsid w:val="007847C7"/>
    <w:rsid w:val="00785375"/>
    <w:rsid w:val="0078551E"/>
    <w:rsid w:val="00785C06"/>
    <w:rsid w:val="00786710"/>
    <w:rsid w:val="007A0770"/>
    <w:rsid w:val="007A3137"/>
    <w:rsid w:val="007A44EC"/>
    <w:rsid w:val="007A670B"/>
    <w:rsid w:val="007B1FCA"/>
    <w:rsid w:val="007B2E9D"/>
    <w:rsid w:val="007B79AA"/>
    <w:rsid w:val="007C2693"/>
    <w:rsid w:val="007C5DA6"/>
    <w:rsid w:val="007C648D"/>
    <w:rsid w:val="007C6517"/>
    <w:rsid w:val="007D023A"/>
    <w:rsid w:val="007D189A"/>
    <w:rsid w:val="007D18D6"/>
    <w:rsid w:val="007D2620"/>
    <w:rsid w:val="007D4C59"/>
    <w:rsid w:val="007E7A6C"/>
    <w:rsid w:val="007E7DEB"/>
    <w:rsid w:val="007F51FD"/>
    <w:rsid w:val="007F6F16"/>
    <w:rsid w:val="00801271"/>
    <w:rsid w:val="00801482"/>
    <w:rsid w:val="008034D9"/>
    <w:rsid w:val="00804032"/>
    <w:rsid w:val="0080415D"/>
    <w:rsid w:val="008047D0"/>
    <w:rsid w:val="00804E23"/>
    <w:rsid w:val="0081256F"/>
    <w:rsid w:val="0081417D"/>
    <w:rsid w:val="00815163"/>
    <w:rsid w:val="00815197"/>
    <w:rsid w:val="00815C9B"/>
    <w:rsid w:val="00816AE0"/>
    <w:rsid w:val="0082094B"/>
    <w:rsid w:val="008233FB"/>
    <w:rsid w:val="008239DB"/>
    <w:rsid w:val="00832F7D"/>
    <w:rsid w:val="0083634F"/>
    <w:rsid w:val="00847368"/>
    <w:rsid w:val="00851CEE"/>
    <w:rsid w:val="00852027"/>
    <w:rsid w:val="00853022"/>
    <w:rsid w:val="00856459"/>
    <w:rsid w:val="00860B07"/>
    <w:rsid w:val="00864228"/>
    <w:rsid w:val="00864717"/>
    <w:rsid w:val="00870A27"/>
    <w:rsid w:val="00873C68"/>
    <w:rsid w:val="0087678E"/>
    <w:rsid w:val="008821B6"/>
    <w:rsid w:val="00887461"/>
    <w:rsid w:val="00887BD0"/>
    <w:rsid w:val="008913CD"/>
    <w:rsid w:val="00891FC3"/>
    <w:rsid w:val="00892501"/>
    <w:rsid w:val="00894836"/>
    <w:rsid w:val="00895567"/>
    <w:rsid w:val="008A19F3"/>
    <w:rsid w:val="008A2CA8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29DB"/>
    <w:rsid w:val="008C30AA"/>
    <w:rsid w:val="008C435D"/>
    <w:rsid w:val="008C47AF"/>
    <w:rsid w:val="008C6310"/>
    <w:rsid w:val="008C7D72"/>
    <w:rsid w:val="008D417C"/>
    <w:rsid w:val="008D5FB3"/>
    <w:rsid w:val="008D6356"/>
    <w:rsid w:val="008E436C"/>
    <w:rsid w:val="008E6F98"/>
    <w:rsid w:val="008E7810"/>
    <w:rsid w:val="008F2CB5"/>
    <w:rsid w:val="008F4105"/>
    <w:rsid w:val="008F6FA6"/>
    <w:rsid w:val="00907058"/>
    <w:rsid w:val="0090747E"/>
    <w:rsid w:val="009078D1"/>
    <w:rsid w:val="00912AA6"/>
    <w:rsid w:val="0092281E"/>
    <w:rsid w:val="0092285C"/>
    <w:rsid w:val="00922A0E"/>
    <w:rsid w:val="009236FA"/>
    <w:rsid w:val="00930B24"/>
    <w:rsid w:val="00931494"/>
    <w:rsid w:val="0093264C"/>
    <w:rsid w:val="00940731"/>
    <w:rsid w:val="00941637"/>
    <w:rsid w:val="00944557"/>
    <w:rsid w:val="0094675E"/>
    <w:rsid w:val="00946800"/>
    <w:rsid w:val="00950955"/>
    <w:rsid w:val="0095138C"/>
    <w:rsid w:val="0095141B"/>
    <w:rsid w:val="00955863"/>
    <w:rsid w:val="00957C73"/>
    <w:rsid w:val="00960010"/>
    <w:rsid w:val="00960FE2"/>
    <w:rsid w:val="00962BF3"/>
    <w:rsid w:val="00964CC2"/>
    <w:rsid w:val="0096798D"/>
    <w:rsid w:val="00967FD4"/>
    <w:rsid w:val="00970E98"/>
    <w:rsid w:val="009730DA"/>
    <w:rsid w:val="0097494B"/>
    <w:rsid w:val="0097511E"/>
    <w:rsid w:val="0098081B"/>
    <w:rsid w:val="00980884"/>
    <w:rsid w:val="0098133E"/>
    <w:rsid w:val="009863FC"/>
    <w:rsid w:val="0098708B"/>
    <w:rsid w:val="00990461"/>
    <w:rsid w:val="00990EAC"/>
    <w:rsid w:val="00991142"/>
    <w:rsid w:val="00991D11"/>
    <w:rsid w:val="00992FEA"/>
    <w:rsid w:val="0099570E"/>
    <w:rsid w:val="0099717C"/>
    <w:rsid w:val="00997825"/>
    <w:rsid w:val="009A1CB3"/>
    <w:rsid w:val="009A2541"/>
    <w:rsid w:val="009A2F04"/>
    <w:rsid w:val="009A42D4"/>
    <w:rsid w:val="009A78AA"/>
    <w:rsid w:val="009B3C95"/>
    <w:rsid w:val="009B5C18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5587"/>
    <w:rsid w:val="009D6117"/>
    <w:rsid w:val="009D69EC"/>
    <w:rsid w:val="009E1CE6"/>
    <w:rsid w:val="009E2EAB"/>
    <w:rsid w:val="009E33E2"/>
    <w:rsid w:val="009F1599"/>
    <w:rsid w:val="009F1C8A"/>
    <w:rsid w:val="009F4ECA"/>
    <w:rsid w:val="009F576F"/>
    <w:rsid w:val="009F59D7"/>
    <w:rsid w:val="00A00797"/>
    <w:rsid w:val="00A01CD4"/>
    <w:rsid w:val="00A0279B"/>
    <w:rsid w:val="00A06116"/>
    <w:rsid w:val="00A069BB"/>
    <w:rsid w:val="00A11403"/>
    <w:rsid w:val="00A22E7D"/>
    <w:rsid w:val="00A23CE6"/>
    <w:rsid w:val="00A26122"/>
    <w:rsid w:val="00A322BD"/>
    <w:rsid w:val="00A34F72"/>
    <w:rsid w:val="00A3550C"/>
    <w:rsid w:val="00A35BF8"/>
    <w:rsid w:val="00A43971"/>
    <w:rsid w:val="00A43D43"/>
    <w:rsid w:val="00A50EA5"/>
    <w:rsid w:val="00A515E9"/>
    <w:rsid w:val="00A51A5D"/>
    <w:rsid w:val="00A52CF3"/>
    <w:rsid w:val="00A54F03"/>
    <w:rsid w:val="00A55DC4"/>
    <w:rsid w:val="00A56565"/>
    <w:rsid w:val="00A60904"/>
    <w:rsid w:val="00A631A3"/>
    <w:rsid w:val="00A63893"/>
    <w:rsid w:val="00A64A7D"/>
    <w:rsid w:val="00A6518F"/>
    <w:rsid w:val="00A66360"/>
    <w:rsid w:val="00A667E5"/>
    <w:rsid w:val="00A67E0B"/>
    <w:rsid w:val="00A67F2B"/>
    <w:rsid w:val="00A70C76"/>
    <w:rsid w:val="00A7185A"/>
    <w:rsid w:val="00A7464D"/>
    <w:rsid w:val="00A80780"/>
    <w:rsid w:val="00A82498"/>
    <w:rsid w:val="00A93A6A"/>
    <w:rsid w:val="00A93B7E"/>
    <w:rsid w:val="00AA487E"/>
    <w:rsid w:val="00AA50F6"/>
    <w:rsid w:val="00AA5AE0"/>
    <w:rsid w:val="00AA79B8"/>
    <w:rsid w:val="00AB047F"/>
    <w:rsid w:val="00AB0651"/>
    <w:rsid w:val="00AB276B"/>
    <w:rsid w:val="00AB465D"/>
    <w:rsid w:val="00AB7875"/>
    <w:rsid w:val="00AC354C"/>
    <w:rsid w:val="00AC4F31"/>
    <w:rsid w:val="00AC505F"/>
    <w:rsid w:val="00AC53A7"/>
    <w:rsid w:val="00AC62FE"/>
    <w:rsid w:val="00AD0740"/>
    <w:rsid w:val="00AD1E5B"/>
    <w:rsid w:val="00AD5794"/>
    <w:rsid w:val="00AD6134"/>
    <w:rsid w:val="00AD74DC"/>
    <w:rsid w:val="00AE1ABF"/>
    <w:rsid w:val="00AE4CE5"/>
    <w:rsid w:val="00AE4F9B"/>
    <w:rsid w:val="00AE70A4"/>
    <w:rsid w:val="00AF46FF"/>
    <w:rsid w:val="00AF478D"/>
    <w:rsid w:val="00AF7668"/>
    <w:rsid w:val="00B010C6"/>
    <w:rsid w:val="00B06B73"/>
    <w:rsid w:val="00B125F0"/>
    <w:rsid w:val="00B160BF"/>
    <w:rsid w:val="00B27F07"/>
    <w:rsid w:val="00B315E3"/>
    <w:rsid w:val="00B3164A"/>
    <w:rsid w:val="00B36C5A"/>
    <w:rsid w:val="00B37E6B"/>
    <w:rsid w:val="00B426FB"/>
    <w:rsid w:val="00B43DED"/>
    <w:rsid w:val="00B542B0"/>
    <w:rsid w:val="00B5590D"/>
    <w:rsid w:val="00B62649"/>
    <w:rsid w:val="00B6298A"/>
    <w:rsid w:val="00B62D3F"/>
    <w:rsid w:val="00B63A5B"/>
    <w:rsid w:val="00B6451B"/>
    <w:rsid w:val="00B6574F"/>
    <w:rsid w:val="00B6663A"/>
    <w:rsid w:val="00B71743"/>
    <w:rsid w:val="00B7174E"/>
    <w:rsid w:val="00B775B6"/>
    <w:rsid w:val="00B834AC"/>
    <w:rsid w:val="00B83B18"/>
    <w:rsid w:val="00B84157"/>
    <w:rsid w:val="00B86DE1"/>
    <w:rsid w:val="00B900C0"/>
    <w:rsid w:val="00B91F1D"/>
    <w:rsid w:val="00BA1A1C"/>
    <w:rsid w:val="00BA60FA"/>
    <w:rsid w:val="00BA77E2"/>
    <w:rsid w:val="00BB0350"/>
    <w:rsid w:val="00BB41FD"/>
    <w:rsid w:val="00BB447F"/>
    <w:rsid w:val="00BB7AEE"/>
    <w:rsid w:val="00BC17B4"/>
    <w:rsid w:val="00BC283C"/>
    <w:rsid w:val="00BD2B75"/>
    <w:rsid w:val="00BD442E"/>
    <w:rsid w:val="00BD738C"/>
    <w:rsid w:val="00BE02F5"/>
    <w:rsid w:val="00BE39B8"/>
    <w:rsid w:val="00BE71FF"/>
    <w:rsid w:val="00BF0033"/>
    <w:rsid w:val="00BF1AB0"/>
    <w:rsid w:val="00BF44A4"/>
    <w:rsid w:val="00BF44D6"/>
    <w:rsid w:val="00BF7BFF"/>
    <w:rsid w:val="00C001A7"/>
    <w:rsid w:val="00C02F3E"/>
    <w:rsid w:val="00C035AA"/>
    <w:rsid w:val="00C03975"/>
    <w:rsid w:val="00C105A1"/>
    <w:rsid w:val="00C10B2D"/>
    <w:rsid w:val="00C11E33"/>
    <w:rsid w:val="00C122F9"/>
    <w:rsid w:val="00C1681F"/>
    <w:rsid w:val="00C17699"/>
    <w:rsid w:val="00C2408C"/>
    <w:rsid w:val="00C3337D"/>
    <w:rsid w:val="00C36DC0"/>
    <w:rsid w:val="00C435ED"/>
    <w:rsid w:val="00C44F52"/>
    <w:rsid w:val="00C500ED"/>
    <w:rsid w:val="00C52A0D"/>
    <w:rsid w:val="00C54AA6"/>
    <w:rsid w:val="00C54F79"/>
    <w:rsid w:val="00C61DF4"/>
    <w:rsid w:val="00C62702"/>
    <w:rsid w:val="00C64B18"/>
    <w:rsid w:val="00C70EA8"/>
    <w:rsid w:val="00C7469B"/>
    <w:rsid w:val="00C75DD5"/>
    <w:rsid w:val="00C76F0C"/>
    <w:rsid w:val="00C80734"/>
    <w:rsid w:val="00C80E41"/>
    <w:rsid w:val="00C824E8"/>
    <w:rsid w:val="00C8582F"/>
    <w:rsid w:val="00C86701"/>
    <w:rsid w:val="00C8774D"/>
    <w:rsid w:val="00C92C19"/>
    <w:rsid w:val="00C9376A"/>
    <w:rsid w:val="00C93C3A"/>
    <w:rsid w:val="00C96227"/>
    <w:rsid w:val="00C9714B"/>
    <w:rsid w:val="00C97425"/>
    <w:rsid w:val="00C97E81"/>
    <w:rsid w:val="00CA462A"/>
    <w:rsid w:val="00CA46E3"/>
    <w:rsid w:val="00CA5203"/>
    <w:rsid w:val="00CB1422"/>
    <w:rsid w:val="00CB211A"/>
    <w:rsid w:val="00CB2D0C"/>
    <w:rsid w:val="00CB2FE0"/>
    <w:rsid w:val="00CB4766"/>
    <w:rsid w:val="00CB646B"/>
    <w:rsid w:val="00CC3AF0"/>
    <w:rsid w:val="00CC3B6C"/>
    <w:rsid w:val="00CC68F7"/>
    <w:rsid w:val="00CC7EEC"/>
    <w:rsid w:val="00CD1405"/>
    <w:rsid w:val="00CD3AC4"/>
    <w:rsid w:val="00CD71D8"/>
    <w:rsid w:val="00CE136E"/>
    <w:rsid w:val="00CE3A3D"/>
    <w:rsid w:val="00CE7A30"/>
    <w:rsid w:val="00CE7A85"/>
    <w:rsid w:val="00CF19EB"/>
    <w:rsid w:val="00CF3B09"/>
    <w:rsid w:val="00CF4EF6"/>
    <w:rsid w:val="00D00CBE"/>
    <w:rsid w:val="00D023DE"/>
    <w:rsid w:val="00D0476C"/>
    <w:rsid w:val="00D065A6"/>
    <w:rsid w:val="00D076C2"/>
    <w:rsid w:val="00D1084D"/>
    <w:rsid w:val="00D1204C"/>
    <w:rsid w:val="00D1695C"/>
    <w:rsid w:val="00D24935"/>
    <w:rsid w:val="00D24A5D"/>
    <w:rsid w:val="00D26A08"/>
    <w:rsid w:val="00D26A7E"/>
    <w:rsid w:val="00D270A5"/>
    <w:rsid w:val="00D2756B"/>
    <w:rsid w:val="00D3115C"/>
    <w:rsid w:val="00D31A36"/>
    <w:rsid w:val="00D34CAE"/>
    <w:rsid w:val="00D36698"/>
    <w:rsid w:val="00D37FCB"/>
    <w:rsid w:val="00D4023D"/>
    <w:rsid w:val="00D4069A"/>
    <w:rsid w:val="00D408CC"/>
    <w:rsid w:val="00D4521F"/>
    <w:rsid w:val="00D45296"/>
    <w:rsid w:val="00D5259A"/>
    <w:rsid w:val="00D54ECC"/>
    <w:rsid w:val="00D6154C"/>
    <w:rsid w:val="00D652A4"/>
    <w:rsid w:val="00D65343"/>
    <w:rsid w:val="00D664C5"/>
    <w:rsid w:val="00D703F6"/>
    <w:rsid w:val="00D7189D"/>
    <w:rsid w:val="00D72A14"/>
    <w:rsid w:val="00D730CA"/>
    <w:rsid w:val="00D731F0"/>
    <w:rsid w:val="00D801DF"/>
    <w:rsid w:val="00D85D99"/>
    <w:rsid w:val="00D86307"/>
    <w:rsid w:val="00D86999"/>
    <w:rsid w:val="00D87ADE"/>
    <w:rsid w:val="00D94F64"/>
    <w:rsid w:val="00D95BC3"/>
    <w:rsid w:val="00D978E4"/>
    <w:rsid w:val="00DA33AC"/>
    <w:rsid w:val="00DA64D0"/>
    <w:rsid w:val="00DA6582"/>
    <w:rsid w:val="00DA66C3"/>
    <w:rsid w:val="00DB0DFE"/>
    <w:rsid w:val="00DB4E6C"/>
    <w:rsid w:val="00DB67CB"/>
    <w:rsid w:val="00DC22C2"/>
    <w:rsid w:val="00DC575A"/>
    <w:rsid w:val="00DC58C3"/>
    <w:rsid w:val="00DC5B6A"/>
    <w:rsid w:val="00DC5FE1"/>
    <w:rsid w:val="00DD03C9"/>
    <w:rsid w:val="00DD2B98"/>
    <w:rsid w:val="00DD2D9B"/>
    <w:rsid w:val="00DD4754"/>
    <w:rsid w:val="00DD4D3F"/>
    <w:rsid w:val="00DD5432"/>
    <w:rsid w:val="00DD7FDA"/>
    <w:rsid w:val="00DE03C1"/>
    <w:rsid w:val="00DE18B5"/>
    <w:rsid w:val="00DE286A"/>
    <w:rsid w:val="00DE4421"/>
    <w:rsid w:val="00DE717F"/>
    <w:rsid w:val="00DF09F4"/>
    <w:rsid w:val="00DF0D22"/>
    <w:rsid w:val="00E02E0B"/>
    <w:rsid w:val="00E0593E"/>
    <w:rsid w:val="00E14870"/>
    <w:rsid w:val="00E15F57"/>
    <w:rsid w:val="00E1790F"/>
    <w:rsid w:val="00E208B0"/>
    <w:rsid w:val="00E2298D"/>
    <w:rsid w:val="00E23A8F"/>
    <w:rsid w:val="00E26720"/>
    <w:rsid w:val="00E35956"/>
    <w:rsid w:val="00E36DF7"/>
    <w:rsid w:val="00E408F5"/>
    <w:rsid w:val="00E41AEE"/>
    <w:rsid w:val="00E4794F"/>
    <w:rsid w:val="00E508A7"/>
    <w:rsid w:val="00E50F28"/>
    <w:rsid w:val="00E51ADA"/>
    <w:rsid w:val="00E6007B"/>
    <w:rsid w:val="00E60632"/>
    <w:rsid w:val="00E60A44"/>
    <w:rsid w:val="00E61B22"/>
    <w:rsid w:val="00E65197"/>
    <w:rsid w:val="00E6635F"/>
    <w:rsid w:val="00E666EA"/>
    <w:rsid w:val="00E725F9"/>
    <w:rsid w:val="00E74087"/>
    <w:rsid w:val="00E76335"/>
    <w:rsid w:val="00E82674"/>
    <w:rsid w:val="00E82A81"/>
    <w:rsid w:val="00E83435"/>
    <w:rsid w:val="00E85CEA"/>
    <w:rsid w:val="00E8690C"/>
    <w:rsid w:val="00E97C53"/>
    <w:rsid w:val="00EA5A6E"/>
    <w:rsid w:val="00EA6493"/>
    <w:rsid w:val="00EA70F3"/>
    <w:rsid w:val="00EA7476"/>
    <w:rsid w:val="00EB0651"/>
    <w:rsid w:val="00EB1F89"/>
    <w:rsid w:val="00EB1FC2"/>
    <w:rsid w:val="00EB494E"/>
    <w:rsid w:val="00EB5925"/>
    <w:rsid w:val="00EB6A0B"/>
    <w:rsid w:val="00EC14DF"/>
    <w:rsid w:val="00EC1BB9"/>
    <w:rsid w:val="00ED3B32"/>
    <w:rsid w:val="00ED409A"/>
    <w:rsid w:val="00ED4484"/>
    <w:rsid w:val="00ED6B45"/>
    <w:rsid w:val="00ED7346"/>
    <w:rsid w:val="00ED77F3"/>
    <w:rsid w:val="00EE45D4"/>
    <w:rsid w:val="00EE7978"/>
    <w:rsid w:val="00EF1410"/>
    <w:rsid w:val="00EF1459"/>
    <w:rsid w:val="00EF32FD"/>
    <w:rsid w:val="00F0485A"/>
    <w:rsid w:val="00F05BB5"/>
    <w:rsid w:val="00F078EC"/>
    <w:rsid w:val="00F113BF"/>
    <w:rsid w:val="00F20633"/>
    <w:rsid w:val="00F20ED0"/>
    <w:rsid w:val="00F212D6"/>
    <w:rsid w:val="00F2337D"/>
    <w:rsid w:val="00F249F6"/>
    <w:rsid w:val="00F25908"/>
    <w:rsid w:val="00F26E37"/>
    <w:rsid w:val="00F32637"/>
    <w:rsid w:val="00F32A7C"/>
    <w:rsid w:val="00F33E78"/>
    <w:rsid w:val="00F34EC4"/>
    <w:rsid w:val="00F374E5"/>
    <w:rsid w:val="00F421BE"/>
    <w:rsid w:val="00F4271F"/>
    <w:rsid w:val="00F4287A"/>
    <w:rsid w:val="00F43FED"/>
    <w:rsid w:val="00F504B2"/>
    <w:rsid w:val="00F52B4C"/>
    <w:rsid w:val="00F53CE8"/>
    <w:rsid w:val="00F5534E"/>
    <w:rsid w:val="00F6042B"/>
    <w:rsid w:val="00F62DCD"/>
    <w:rsid w:val="00F7451A"/>
    <w:rsid w:val="00F745DD"/>
    <w:rsid w:val="00F76A38"/>
    <w:rsid w:val="00F76B03"/>
    <w:rsid w:val="00F76EBD"/>
    <w:rsid w:val="00F815B0"/>
    <w:rsid w:val="00F8309A"/>
    <w:rsid w:val="00F839F0"/>
    <w:rsid w:val="00F8478E"/>
    <w:rsid w:val="00F84AC0"/>
    <w:rsid w:val="00F84B99"/>
    <w:rsid w:val="00F84C3C"/>
    <w:rsid w:val="00F85769"/>
    <w:rsid w:val="00F8700A"/>
    <w:rsid w:val="00F87EBE"/>
    <w:rsid w:val="00F91124"/>
    <w:rsid w:val="00F9342D"/>
    <w:rsid w:val="00FA1E11"/>
    <w:rsid w:val="00FA2851"/>
    <w:rsid w:val="00FA3223"/>
    <w:rsid w:val="00FA3782"/>
    <w:rsid w:val="00FA64BD"/>
    <w:rsid w:val="00FA6956"/>
    <w:rsid w:val="00FA7D4A"/>
    <w:rsid w:val="00FB0572"/>
    <w:rsid w:val="00FB05EA"/>
    <w:rsid w:val="00FB59C8"/>
    <w:rsid w:val="00FC285F"/>
    <w:rsid w:val="00FC3349"/>
    <w:rsid w:val="00FC3B4E"/>
    <w:rsid w:val="00FC6F64"/>
    <w:rsid w:val="00FD0C4A"/>
    <w:rsid w:val="00FD2680"/>
    <w:rsid w:val="00FD40EE"/>
    <w:rsid w:val="00FD43BE"/>
    <w:rsid w:val="00FD73B1"/>
    <w:rsid w:val="00FE0F7E"/>
    <w:rsid w:val="00FE7067"/>
    <w:rsid w:val="00FE77D9"/>
    <w:rsid w:val="00FF0127"/>
    <w:rsid w:val="00FF42A2"/>
    <w:rsid w:val="00FF45A0"/>
    <w:rsid w:val="00FF702D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unhideWhenUsed/>
    <w:rsid w:val="004427C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zh-CN"/>
    </w:rPr>
  </w:style>
  <w:style w:type="character" w:styleId="afd">
    <w:name w:val="Unresolved Mention"/>
    <w:basedOn w:val="a2"/>
    <w:uiPriority w:val="99"/>
    <w:semiHidden/>
    <w:unhideWhenUsed/>
    <w:rsid w:val="00D731F0"/>
    <w:rPr>
      <w:color w:val="605E5C"/>
      <w:shd w:val="clear" w:color="auto" w:fill="E1DFDD"/>
    </w:rPr>
  </w:style>
  <w:style w:type="character" w:styleId="afe">
    <w:name w:val="Intense Reference"/>
    <w:basedOn w:val="a2"/>
    <w:uiPriority w:val="99"/>
    <w:qFormat/>
    <w:rsid w:val="004023CE"/>
    <w:rPr>
      <w:b/>
      <w:bCs/>
      <w:smallCaps/>
      <w:color w:val="4F81BD" w:themeColor="accent1"/>
      <w:spacing w:val="5"/>
    </w:rPr>
  </w:style>
  <w:style w:type="table" w:customStyle="1" w:styleId="13">
    <w:name w:val="Сетка таблицы1"/>
    <w:basedOn w:val="a3"/>
    <w:next w:val="ac"/>
    <w:uiPriority w:val="59"/>
    <w:rsid w:val="00561905"/>
    <w:pPr>
      <w:spacing w:after="0" w:line="240" w:lineRule="auto"/>
    </w:pPr>
    <w:rPr>
      <w:rFonts w:ascii="Times New Roman" w:eastAsia="等线" w:hAnsi="Times New Roman" w:cs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 w:cs="Times New Roman" w:hint="default"/>
        <w:sz w:val="24"/>
        <w:szCs w:val="24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45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44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22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8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71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BD1D67-02E1-4F82-84DD-238FD8DA5D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7767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Ангелина Печенкина</cp:lastModifiedBy>
  <cp:revision>56</cp:revision>
  <cp:lastPrinted>2025-04-30T11:32:00Z</cp:lastPrinted>
  <dcterms:created xsi:type="dcterms:W3CDTF">2025-03-24T14:33:00Z</dcterms:created>
  <dcterms:modified xsi:type="dcterms:W3CDTF">2026-10-10T21:54:00Z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