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2675" w14:textId="681C1E2C" w:rsidR="009F2B85" w:rsidRPr="004D1EFD" w:rsidRDefault="009F2B85" w:rsidP="004D1EFD">
      <w:pPr>
        <w:ind w:firstLine="0"/>
        <w:jc w:val="center"/>
        <w:rPr>
          <w:b/>
          <w:bCs/>
        </w:rPr>
      </w:pPr>
      <w:r w:rsidRPr="009F2B85">
        <w:rPr>
          <w:b/>
          <w:bCs/>
        </w:rPr>
        <w:t>Сценарии использования системы</w:t>
      </w:r>
    </w:p>
    <w:p w14:paraId="4150ADE8" w14:textId="25DD6A17" w:rsidR="009F2B85" w:rsidRPr="009F2B85" w:rsidRDefault="009F2B85" w:rsidP="009F2B85">
      <w:pPr>
        <w:rPr>
          <w:sz w:val="22"/>
        </w:rPr>
      </w:pPr>
      <w:r w:rsidRPr="009F2B85">
        <w:rPr>
          <w:b/>
          <w:bCs/>
          <w:sz w:val="22"/>
        </w:rPr>
        <w:t>Диаграмма вариантов использования</w:t>
      </w:r>
    </w:p>
    <w:p w14:paraId="4F2C867B" w14:textId="27C7A8A2" w:rsidR="009F2B85" w:rsidRPr="009F2B85" w:rsidRDefault="009F2B85" w:rsidP="009F2B85">
      <w:pPr>
        <w:rPr>
          <w:sz w:val="22"/>
        </w:rPr>
      </w:pPr>
      <w:r w:rsidRPr="009F2B85">
        <w:rPr>
          <w:sz w:val="22"/>
        </w:rPr>
        <w:t xml:space="preserve">Диаграмма вариантов использования (UML) приведена на рисунке </w:t>
      </w:r>
      <w:r w:rsidR="004D1EFD">
        <w:rPr>
          <w:sz w:val="22"/>
        </w:rPr>
        <w:t>1</w:t>
      </w:r>
      <w:r w:rsidRPr="009F2B85">
        <w:rPr>
          <w:sz w:val="22"/>
        </w:rPr>
        <w:t xml:space="preserve">. Прямоугольник обозначает границу системы; фигуры слева – пользователи системы; эллипсы – варианты действий пользователя. Основные варианты соответствуют сценариям </w:t>
      </w:r>
      <w:r w:rsidRPr="00E70127">
        <w:rPr>
          <w:sz w:val="22"/>
        </w:rPr>
        <w:t>UC-01–UC-0</w:t>
      </w:r>
      <w:r w:rsidR="00B626F5">
        <w:rPr>
          <w:sz w:val="22"/>
          <w:lang w:val="en-US"/>
        </w:rPr>
        <w:t>3</w:t>
      </w:r>
      <w:r w:rsidRPr="00E70127">
        <w:rPr>
          <w:sz w:val="22"/>
        </w:rPr>
        <w:t xml:space="preserve"> (таблицы </w:t>
      </w:r>
      <w:r w:rsidR="004D1EFD">
        <w:rPr>
          <w:sz w:val="22"/>
        </w:rPr>
        <w:t>1</w:t>
      </w:r>
      <w:r w:rsidR="00B626F5">
        <w:rPr>
          <w:sz w:val="22"/>
          <w:lang w:val="en-US"/>
        </w:rPr>
        <w:t>-3</w:t>
      </w:r>
      <w:r w:rsidRPr="00E70127">
        <w:rPr>
          <w:sz w:val="22"/>
        </w:rPr>
        <w:t>).</w:t>
      </w:r>
      <w:r w:rsidRPr="009F2B85">
        <w:rPr>
          <w:sz w:val="22"/>
        </w:rPr>
        <w:t xml:space="preserve"> </w:t>
      </w:r>
    </w:p>
    <w:p w14:paraId="1087E300" w14:textId="195F5DAD" w:rsidR="001144C5" w:rsidRPr="00642FD8" w:rsidRDefault="00642FD8" w:rsidP="00642FD8">
      <w:pPr>
        <w:spacing w:before="0" w:after="200" w:line="276" w:lineRule="auto"/>
        <w:ind w:firstLine="0"/>
        <w:contextualSpacing w:val="0"/>
        <w:jc w:val="left"/>
      </w:pPr>
      <w:r>
        <w:rPr>
          <w:noProof/>
        </w:rPr>
        <w:drawing>
          <wp:inline distT="0" distB="0" distL="0" distR="0" wp14:anchorId="18CC3379" wp14:editId="40BEB41F">
            <wp:extent cx="6490855" cy="3932955"/>
            <wp:effectExtent l="0" t="0" r="5715" b="0"/>
            <wp:docPr id="203038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39" cy="395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EB5A" w14:textId="2DC5AAFC" w:rsidR="00B61212" w:rsidRDefault="009F2B85" w:rsidP="00AC13F2">
      <w:pPr>
        <w:pStyle w:val="vguxTitleText"/>
        <w:rPr>
          <w:sz w:val="22"/>
        </w:rPr>
      </w:pPr>
      <w:r w:rsidRPr="009F2B85">
        <w:rPr>
          <w:sz w:val="22"/>
        </w:rPr>
        <w:t xml:space="preserve">Рисунок </w:t>
      </w:r>
      <w:r w:rsidR="004D1EFD">
        <w:rPr>
          <w:sz w:val="22"/>
        </w:rPr>
        <w:t>1</w:t>
      </w:r>
      <w:r w:rsidRPr="009F2B85">
        <w:rPr>
          <w:sz w:val="22"/>
        </w:rPr>
        <w:t xml:space="preserve"> – Диаграмма вариантов действий пользователя системы</w:t>
      </w:r>
    </w:p>
    <w:p w14:paraId="47D2B4D3" w14:textId="77777777" w:rsidR="00642FD8" w:rsidRDefault="00642FD8" w:rsidP="00AC13F2">
      <w:pPr>
        <w:pStyle w:val="vguxTitleText"/>
        <w:rPr>
          <w:sz w:val="22"/>
        </w:rPr>
      </w:pPr>
    </w:p>
    <w:p w14:paraId="1382FA13" w14:textId="781CDDAA" w:rsidR="00D02654" w:rsidRPr="00D02654" w:rsidRDefault="00FD3796" w:rsidP="00D02654">
      <w:pPr>
        <w:rPr>
          <w:b/>
          <w:bCs/>
        </w:rPr>
      </w:pPr>
      <w:r>
        <w:rPr>
          <w:b/>
          <w:bCs/>
        </w:rPr>
        <w:t>О</w:t>
      </w:r>
      <w:r w:rsidR="00D02654" w:rsidRPr="00D02654">
        <w:rPr>
          <w:b/>
          <w:bCs/>
        </w:rPr>
        <w:t>писания сценариев</w:t>
      </w:r>
    </w:p>
    <w:p w14:paraId="223B2C1D" w14:textId="560BC860" w:rsidR="00596B7D" w:rsidRPr="00FD3796" w:rsidRDefault="00596B7D" w:rsidP="00596B7D">
      <w:pPr>
        <w:ind w:firstLine="0"/>
        <w:rPr>
          <w:sz w:val="22"/>
        </w:rPr>
      </w:pPr>
      <w:r w:rsidRPr="00596B7D">
        <w:rPr>
          <w:sz w:val="22"/>
        </w:rPr>
        <w:t xml:space="preserve">Таблица 1 – </w:t>
      </w:r>
      <w:r w:rsidR="00416755">
        <w:rPr>
          <w:sz w:val="22"/>
        </w:rPr>
        <w:t>О</w:t>
      </w:r>
      <w:r w:rsidRPr="00596B7D">
        <w:rPr>
          <w:sz w:val="22"/>
        </w:rPr>
        <w:t xml:space="preserve">писание сценария </w:t>
      </w:r>
      <w:r w:rsidRPr="00596B7D">
        <w:rPr>
          <w:sz w:val="22"/>
          <w:lang w:val="en-US"/>
        </w:rPr>
        <w:t>UC</w:t>
      </w:r>
      <w:r w:rsidRPr="00596B7D">
        <w:rPr>
          <w:sz w:val="22"/>
        </w:rPr>
        <w:t>-01</w:t>
      </w:r>
    </w:p>
    <w:tbl>
      <w:tblPr>
        <w:tblW w:w="101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8050"/>
      </w:tblGrid>
      <w:tr w:rsidR="00596B7D" w:rsidRPr="00596B7D" w14:paraId="448332FE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3DD4E" w14:textId="33554C7B" w:rsidR="00596B7D" w:rsidRPr="00596B7D" w:rsidRDefault="00596B7D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FDFA96" w14:textId="44E08699" w:rsidR="00596B7D" w:rsidRPr="00596B7D" w:rsidRDefault="00596B7D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Прохождение базовых уровней</w:t>
            </w:r>
          </w:p>
        </w:tc>
      </w:tr>
      <w:tr w:rsidR="00596B7D" w:rsidRPr="00596B7D" w14:paraId="641F55AD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826B1" w14:textId="77777777" w:rsidR="00596B7D" w:rsidRPr="00596B7D" w:rsidRDefault="00596B7D" w:rsidP="00596B7D">
            <w:pPr>
              <w:ind w:firstLine="0"/>
              <w:rPr>
                <w:sz w:val="22"/>
              </w:rPr>
            </w:pPr>
            <w:r w:rsidRPr="00596B7D">
              <w:rPr>
                <w:sz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014E23" w14:textId="7602ED1A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  <w:lang w:val="en-US"/>
              </w:rPr>
              <w:t>UC</w:t>
            </w:r>
            <w:r w:rsidR="00596B7D" w:rsidRPr="00596B7D">
              <w:rPr>
                <w:sz w:val="22"/>
              </w:rPr>
              <w:t>-</w:t>
            </w:r>
            <w:r>
              <w:rPr>
                <w:sz w:val="22"/>
              </w:rPr>
              <w:t>01</w:t>
            </w:r>
          </w:p>
        </w:tc>
      </w:tr>
      <w:tr w:rsidR="00596B7D" w:rsidRPr="00596B7D" w14:paraId="5CADC95A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6BA33" w14:textId="5EBE29FB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актор</w:t>
            </w:r>
            <w:r w:rsidR="00596B7D" w:rsidRPr="00596B7D">
              <w:rPr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1F3AB" w14:textId="14594BD4" w:rsidR="00596B7D" w:rsidRPr="00596B7D" w:rsidRDefault="00642FD8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Пользователь</w:t>
            </w:r>
          </w:p>
        </w:tc>
      </w:tr>
      <w:tr w:rsidR="00596B7D" w:rsidRPr="00596B7D" w14:paraId="0674D192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00ADD" w14:textId="0872835A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Предуслови</w:t>
            </w:r>
            <w:r w:rsidR="00596B7D" w:rsidRPr="00596B7D">
              <w:rPr>
                <w:sz w:val="22"/>
              </w:rPr>
              <w:t xml:space="preserve">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D8646" w14:textId="3C987DF9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Загрузить файл с программой на устройство пользователя. Запустить программу двойным нажатием ЛКМ по файлу программы.</w:t>
            </w:r>
          </w:p>
        </w:tc>
      </w:tr>
      <w:tr w:rsidR="00596B7D" w:rsidRPr="00596B7D" w14:paraId="12C3120B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892F9" w14:textId="099D99E2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6EB116" w14:textId="77777777" w:rsidR="00BC0716" w:rsidRDefault="00FA0F66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1) </w:t>
            </w:r>
            <w:r w:rsidR="00165FCB">
              <w:rPr>
                <w:rFonts w:eastAsia="Times New Roman" w:cs="Times New Roman"/>
                <w:sz w:val="22"/>
              </w:rPr>
              <w:t>Пользователь нажимает кнопку «Начать»</w:t>
            </w:r>
            <w:r w:rsidR="00BC0716">
              <w:rPr>
                <w:rFonts w:eastAsia="Times New Roman" w:cs="Times New Roman"/>
                <w:sz w:val="22"/>
              </w:rPr>
              <w:t>;</w:t>
            </w:r>
          </w:p>
          <w:p w14:paraId="5B45889F" w14:textId="771D24D5" w:rsidR="00165FCB" w:rsidRPr="00CD5375" w:rsidRDefault="00BC0716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2) П</w:t>
            </w:r>
            <w:r w:rsidR="00165FCB">
              <w:rPr>
                <w:rFonts w:eastAsia="Times New Roman" w:cs="Times New Roman"/>
                <w:sz w:val="22"/>
              </w:rPr>
              <w:t xml:space="preserve">ользователя переносит на </w:t>
            </w:r>
            <w:r w:rsidR="00CD5375">
              <w:rPr>
                <w:rFonts w:eastAsia="Times New Roman" w:cs="Times New Roman"/>
                <w:sz w:val="22"/>
              </w:rPr>
              <w:t>страницу</w:t>
            </w:r>
            <w:r>
              <w:rPr>
                <w:rFonts w:eastAsia="Times New Roman" w:cs="Times New Roman"/>
                <w:sz w:val="22"/>
              </w:rPr>
              <w:t xml:space="preserve"> списка базовых уровней</w:t>
            </w:r>
            <w:r w:rsidR="00CD5375" w:rsidRPr="00CD5375">
              <w:rPr>
                <w:rFonts w:eastAsia="Times New Roman" w:cs="Times New Roman"/>
                <w:sz w:val="22"/>
              </w:rPr>
              <w:t>;</w:t>
            </w:r>
          </w:p>
          <w:p w14:paraId="22AC4061" w14:textId="6D5B6E6A" w:rsidR="00FA0F66" w:rsidRDefault="00187B1C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</w:t>
            </w:r>
            <w:r w:rsidR="00165FCB">
              <w:rPr>
                <w:rFonts w:eastAsia="Times New Roman" w:cs="Times New Roman"/>
                <w:sz w:val="22"/>
              </w:rPr>
              <w:t>)</w:t>
            </w:r>
            <w:r>
              <w:rPr>
                <w:rFonts w:eastAsia="Times New Roman" w:cs="Times New Roman"/>
                <w:sz w:val="22"/>
              </w:rPr>
              <w:t xml:space="preserve"> </w:t>
            </w:r>
            <w:r w:rsidR="00FA0F66">
              <w:rPr>
                <w:rFonts w:eastAsia="Times New Roman" w:cs="Times New Roman"/>
                <w:sz w:val="22"/>
              </w:rPr>
              <w:t>Пользователь выбирает из списка базовых уровней, какой уровень он желает пройти, либо начать прохождение с первого уровня;</w:t>
            </w:r>
          </w:p>
          <w:p w14:paraId="2468F618" w14:textId="3EB8AE47" w:rsidR="00FA0F66" w:rsidRDefault="00187B1C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lastRenderedPageBreak/>
              <w:t>4</w:t>
            </w:r>
            <w:r w:rsidR="00FA0F66">
              <w:rPr>
                <w:rFonts w:eastAsia="Times New Roman" w:cs="Times New Roman"/>
                <w:sz w:val="22"/>
              </w:rPr>
              <w:t>) Дважды нажимает по блоку выбранного уровня ЛКМ;</w:t>
            </w:r>
          </w:p>
          <w:p w14:paraId="3551E207" w14:textId="56595A8D" w:rsidR="00FA0F66" w:rsidRDefault="00187B1C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5</w:t>
            </w:r>
            <w:r w:rsidR="00FA0F66">
              <w:rPr>
                <w:rFonts w:eastAsia="Times New Roman" w:cs="Times New Roman"/>
                <w:sz w:val="22"/>
              </w:rPr>
              <w:t>) Пользователь переносится на страницу выбранного уровня;</w:t>
            </w:r>
          </w:p>
          <w:p w14:paraId="6D203067" w14:textId="6DC9D362" w:rsidR="00FA0F66" w:rsidRPr="00EA00D0" w:rsidRDefault="00187B1C" w:rsidP="00596B7D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6</w:t>
            </w:r>
            <w:r w:rsidR="00FA0F66">
              <w:rPr>
                <w:rFonts w:eastAsia="Times New Roman" w:cs="Times New Roman"/>
                <w:sz w:val="22"/>
              </w:rPr>
              <w:t>)</w:t>
            </w:r>
            <w:r w:rsidR="00EA00D0">
              <w:rPr>
                <w:rFonts w:eastAsia="Times New Roman" w:cs="Times New Roman"/>
                <w:sz w:val="22"/>
              </w:rPr>
              <w:t xml:space="preserve"> Пользователь перемещается по карте уровня с помощью кнопок клавиатуры «</w:t>
            </w:r>
            <w:r w:rsidR="00EA00D0">
              <w:rPr>
                <w:rFonts w:eastAsia="Times New Roman" w:cs="Times New Roman"/>
                <w:sz w:val="22"/>
                <w:lang w:val="en-US"/>
              </w:rPr>
              <w:t>A</w:t>
            </w:r>
            <w:r w:rsidR="00EA00D0">
              <w:rPr>
                <w:rFonts w:eastAsia="Times New Roman" w:cs="Times New Roman"/>
                <w:sz w:val="22"/>
              </w:rPr>
              <w:t>» и «</w:t>
            </w:r>
            <w:r w:rsidR="00EA00D0">
              <w:rPr>
                <w:rFonts w:eastAsia="Times New Roman" w:cs="Times New Roman"/>
                <w:sz w:val="22"/>
                <w:lang w:val="en-US"/>
              </w:rPr>
              <w:t>D</w:t>
            </w:r>
            <w:r w:rsidR="00EA00D0">
              <w:rPr>
                <w:rFonts w:eastAsia="Times New Roman" w:cs="Times New Roman"/>
                <w:sz w:val="22"/>
              </w:rPr>
              <w:t>»</w:t>
            </w:r>
            <w:r w:rsidR="00EA00D0" w:rsidRPr="00EA00D0">
              <w:rPr>
                <w:rFonts w:eastAsia="Times New Roman" w:cs="Times New Roman"/>
                <w:sz w:val="22"/>
              </w:rPr>
              <w:t>;</w:t>
            </w:r>
          </w:p>
          <w:p w14:paraId="5A4B387E" w14:textId="30669AB0" w:rsidR="00596B7D" w:rsidRPr="00EA00D0" w:rsidRDefault="00187B1C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7</w:t>
            </w:r>
            <w:r w:rsidR="00EA00D0">
              <w:rPr>
                <w:sz w:val="22"/>
              </w:rPr>
              <w:t>) Пользователь взаимодействует с доступными объектами с помощью кнопок «</w:t>
            </w:r>
            <w:r w:rsidR="00EA00D0">
              <w:rPr>
                <w:sz w:val="22"/>
                <w:lang w:val="en-US"/>
              </w:rPr>
              <w:t>E</w:t>
            </w:r>
            <w:r w:rsidR="00EA00D0">
              <w:rPr>
                <w:sz w:val="22"/>
              </w:rPr>
              <w:t>», «</w:t>
            </w:r>
            <w:r w:rsidR="00EA00D0" w:rsidRPr="00EA00D0">
              <w:rPr>
                <w:sz w:val="22"/>
              </w:rPr>
              <w:t>1</w:t>
            </w:r>
            <w:r w:rsidR="00EA00D0">
              <w:rPr>
                <w:sz w:val="22"/>
              </w:rPr>
              <w:t>» - «</w:t>
            </w:r>
            <w:r w:rsidR="00EA00D0" w:rsidRPr="00EA00D0">
              <w:rPr>
                <w:sz w:val="22"/>
              </w:rPr>
              <w:t>5</w:t>
            </w:r>
            <w:r w:rsidR="00EA00D0">
              <w:rPr>
                <w:sz w:val="22"/>
              </w:rPr>
              <w:t>»</w:t>
            </w:r>
            <w:r w:rsidR="00EA00D0" w:rsidRPr="00EA00D0">
              <w:rPr>
                <w:sz w:val="22"/>
              </w:rPr>
              <w:t>.</w:t>
            </w:r>
          </w:p>
        </w:tc>
      </w:tr>
      <w:tr w:rsidR="00596B7D" w:rsidRPr="00596B7D" w14:paraId="5C73B168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97E26C" w14:textId="4ED0C615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lastRenderedPageBreak/>
              <w:t>Альтернативные потоки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4282C" w14:textId="2DB00A2D" w:rsidR="00784C47" w:rsidRDefault="00E871BC" w:rsidP="00FA0F66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После шага </w:t>
            </w:r>
            <w:r w:rsidR="00187B1C">
              <w:rPr>
                <w:rFonts w:eastAsia="Times New Roman" w:cs="Times New Roman"/>
                <w:sz w:val="22"/>
              </w:rPr>
              <w:t>5</w:t>
            </w:r>
            <w:r>
              <w:rPr>
                <w:rFonts w:eastAsia="Times New Roman" w:cs="Times New Roman"/>
                <w:sz w:val="22"/>
              </w:rPr>
              <w:t xml:space="preserve"> п</w:t>
            </w:r>
            <w:r w:rsidR="00784C47">
              <w:rPr>
                <w:rFonts w:eastAsia="Times New Roman" w:cs="Times New Roman"/>
                <w:sz w:val="22"/>
              </w:rPr>
              <w:t>ользователь в любой момент может прекратить процесс прохождения уровня</w:t>
            </w:r>
          </w:p>
          <w:p w14:paraId="3DD62C71" w14:textId="03A036C8" w:rsidR="00596B7D" w:rsidRPr="00596B7D" w:rsidRDefault="00596B7D" w:rsidP="00596B7D">
            <w:pPr>
              <w:ind w:firstLine="0"/>
              <w:rPr>
                <w:sz w:val="22"/>
              </w:rPr>
            </w:pPr>
          </w:p>
        </w:tc>
      </w:tr>
      <w:tr w:rsidR="00596B7D" w:rsidRPr="00596B7D" w14:paraId="34ACBF56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9D220" w14:textId="5A429A83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Постусловие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EEC51" w14:textId="285F3AEA" w:rsidR="00596B7D" w:rsidRPr="00596B7D" w:rsidRDefault="004D1EFD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Пользователю предоставлены все условия для успешного игрового процесса прохождения базового уровня</w:t>
            </w:r>
          </w:p>
        </w:tc>
      </w:tr>
      <w:tr w:rsidR="00596B7D" w:rsidRPr="004D1EFD" w14:paraId="3C7B5A5A" w14:textId="77777777" w:rsidTr="0087782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50CE6" w14:textId="2085DDC8" w:rsidR="00596B7D" w:rsidRPr="00596B7D" w:rsidRDefault="00877829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Специальные требования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CB869" w14:textId="41911EE8" w:rsidR="00596B7D" w:rsidRPr="00E871BC" w:rsidRDefault="004D1EFD" w:rsidP="00596B7D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Все модельки на уровне должны отображаться корректно и выполнять свои функции согласно сценарию данного уровня</w:t>
            </w:r>
          </w:p>
        </w:tc>
      </w:tr>
    </w:tbl>
    <w:p w14:paraId="09B7061B" w14:textId="77777777" w:rsidR="00596B7D" w:rsidRPr="00596B7D" w:rsidRDefault="00596B7D" w:rsidP="00596B7D">
      <w:pPr>
        <w:ind w:firstLine="0"/>
        <w:rPr>
          <w:sz w:val="22"/>
        </w:rPr>
      </w:pPr>
    </w:p>
    <w:p w14:paraId="2BE7BC31" w14:textId="77777777" w:rsidR="00FD3796" w:rsidRDefault="00FD3796">
      <w:pPr>
        <w:spacing w:before="0" w:after="200" w:line="276" w:lineRule="auto"/>
        <w:ind w:firstLine="0"/>
        <w:contextualSpacing w:val="0"/>
        <w:jc w:val="left"/>
        <w:rPr>
          <w:sz w:val="22"/>
        </w:rPr>
      </w:pPr>
      <w:r>
        <w:rPr>
          <w:sz w:val="22"/>
        </w:rPr>
        <w:br w:type="page"/>
      </w:r>
    </w:p>
    <w:p w14:paraId="5318180B" w14:textId="6FAE5F57" w:rsidR="00596B7D" w:rsidRPr="00877829" w:rsidRDefault="00596B7D" w:rsidP="00596B7D">
      <w:pPr>
        <w:ind w:firstLine="0"/>
        <w:rPr>
          <w:sz w:val="22"/>
        </w:rPr>
      </w:pPr>
      <w:r w:rsidRPr="00596B7D">
        <w:rPr>
          <w:sz w:val="22"/>
        </w:rPr>
        <w:lastRenderedPageBreak/>
        <w:t xml:space="preserve">Таблица 2 – </w:t>
      </w:r>
      <w:r w:rsidR="00416755">
        <w:rPr>
          <w:sz w:val="22"/>
        </w:rPr>
        <w:t>О</w:t>
      </w:r>
      <w:r w:rsidRPr="00596B7D">
        <w:rPr>
          <w:sz w:val="22"/>
        </w:rPr>
        <w:t xml:space="preserve">писание сценария </w:t>
      </w:r>
      <w:r w:rsidRPr="00596B7D">
        <w:rPr>
          <w:sz w:val="22"/>
          <w:lang w:val="en-US"/>
        </w:rPr>
        <w:t>UC</w:t>
      </w:r>
      <w:r w:rsidRPr="00596B7D">
        <w:rPr>
          <w:sz w:val="22"/>
        </w:rPr>
        <w:t>-02</w:t>
      </w:r>
    </w:p>
    <w:tbl>
      <w:tblPr>
        <w:tblW w:w="101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7992"/>
      </w:tblGrid>
      <w:tr w:rsidR="00FD3796" w:rsidRPr="00596B7D" w14:paraId="154929F5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BA6587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5C091" w14:textId="4E597135" w:rsidR="00FD3796" w:rsidRPr="00BC0716" w:rsidRDefault="00BC071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Изменение настроек программы</w:t>
            </w:r>
          </w:p>
        </w:tc>
      </w:tr>
      <w:tr w:rsidR="00FD3796" w:rsidRPr="00596B7D" w14:paraId="121D0F03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B6715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 w:rsidRPr="00596B7D">
              <w:rPr>
                <w:sz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0E6A9F" w14:textId="5B83C98F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  <w:lang w:val="en-US"/>
              </w:rPr>
              <w:t>UC</w:t>
            </w:r>
            <w:r w:rsidRPr="00596B7D">
              <w:rPr>
                <w:sz w:val="22"/>
              </w:rPr>
              <w:t>-</w:t>
            </w:r>
            <w:r>
              <w:rPr>
                <w:sz w:val="22"/>
              </w:rPr>
              <w:t>0</w:t>
            </w:r>
            <w:r w:rsidR="00416755">
              <w:rPr>
                <w:sz w:val="22"/>
              </w:rPr>
              <w:t>2</w:t>
            </w:r>
          </w:p>
        </w:tc>
      </w:tr>
      <w:tr w:rsidR="00FD3796" w:rsidRPr="00596B7D" w14:paraId="5731318E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590DF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актор</w:t>
            </w:r>
            <w:r w:rsidRPr="00596B7D">
              <w:rPr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23B05A" w14:textId="6422BD2F" w:rsidR="00FD3796" w:rsidRPr="00BC0716" w:rsidRDefault="00BC071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Пользователь</w:t>
            </w:r>
          </w:p>
        </w:tc>
      </w:tr>
      <w:tr w:rsidR="00FD3796" w:rsidRPr="00596B7D" w14:paraId="7CB1EB7F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6EBA8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Предуслови</w:t>
            </w:r>
            <w:r w:rsidRPr="00596B7D">
              <w:rPr>
                <w:sz w:val="22"/>
              </w:rPr>
              <w:t xml:space="preserve">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B420E" w14:textId="23C0B16E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 xml:space="preserve">Загрузить файл с программой на устройство пользователя. Запустить программу двойным нажатием ЛКМ по файлу программы. </w:t>
            </w:r>
          </w:p>
        </w:tc>
      </w:tr>
      <w:tr w:rsidR="00BC0716" w:rsidRPr="00596B7D" w14:paraId="0CA8971C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4743A" w14:textId="77777777" w:rsidR="00BC0716" w:rsidRPr="00596B7D" w:rsidRDefault="00BC0716" w:rsidP="00BC0716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0B0921" w14:textId="0DFD26DF" w:rsidR="00BC0716" w:rsidRPr="00CD5375" w:rsidRDefault="00BC0716" w:rsidP="00BC0716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1) Пользователь нажимает кнопку «Настройки», после чего пользователя переносит на страницу</w:t>
            </w:r>
            <w:r w:rsidR="00A93829">
              <w:rPr>
                <w:rFonts w:eastAsia="Times New Roman" w:cs="Times New Roman"/>
                <w:sz w:val="22"/>
              </w:rPr>
              <w:t xml:space="preserve"> настроек</w:t>
            </w:r>
            <w:r w:rsidRPr="00CD5375">
              <w:rPr>
                <w:rFonts w:eastAsia="Times New Roman" w:cs="Times New Roman"/>
                <w:sz w:val="22"/>
              </w:rPr>
              <w:t>;</w:t>
            </w:r>
          </w:p>
          <w:p w14:paraId="2969FE66" w14:textId="075879A8" w:rsidR="00BC0716" w:rsidRDefault="00BC0716" w:rsidP="00BC0716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2) Пользователь выбирает из списка </w:t>
            </w:r>
            <w:r w:rsidR="00A93829">
              <w:rPr>
                <w:rFonts w:eastAsia="Times New Roman" w:cs="Times New Roman"/>
                <w:sz w:val="22"/>
              </w:rPr>
              <w:t>настроек</w:t>
            </w:r>
            <w:r>
              <w:rPr>
                <w:rFonts w:eastAsia="Times New Roman" w:cs="Times New Roman"/>
                <w:sz w:val="22"/>
              </w:rPr>
              <w:t xml:space="preserve">, какой </w:t>
            </w:r>
            <w:r w:rsidR="00A93829">
              <w:rPr>
                <w:rFonts w:eastAsia="Times New Roman" w:cs="Times New Roman"/>
                <w:sz w:val="22"/>
              </w:rPr>
              <w:t>пункт</w:t>
            </w:r>
            <w:r>
              <w:rPr>
                <w:rFonts w:eastAsia="Times New Roman" w:cs="Times New Roman"/>
                <w:sz w:val="22"/>
              </w:rPr>
              <w:t xml:space="preserve"> он желает </w:t>
            </w:r>
            <w:r w:rsidR="00A93829">
              <w:rPr>
                <w:rFonts w:eastAsia="Times New Roman" w:cs="Times New Roman"/>
                <w:sz w:val="22"/>
              </w:rPr>
              <w:t>изменить</w:t>
            </w:r>
            <w:r>
              <w:rPr>
                <w:rFonts w:eastAsia="Times New Roman" w:cs="Times New Roman"/>
                <w:sz w:val="22"/>
              </w:rPr>
              <w:t>;</w:t>
            </w:r>
          </w:p>
          <w:p w14:paraId="40EE2FB2" w14:textId="31E7E418" w:rsidR="00BC0716" w:rsidRPr="002575AB" w:rsidRDefault="00BC0716" w:rsidP="00003141">
            <w:pPr>
              <w:ind w:firstLine="0"/>
            </w:pPr>
            <w:r w:rsidRPr="00CD5375">
              <w:rPr>
                <w:rFonts w:eastAsia="Times New Roman" w:cs="Times New Roman"/>
                <w:sz w:val="22"/>
              </w:rPr>
              <w:t>3</w:t>
            </w:r>
            <w:r>
              <w:rPr>
                <w:rFonts w:eastAsia="Times New Roman" w:cs="Times New Roman"/>
                <w:sz w:val="22"/>
              </w:rPr>
              <w:t xml:space="preserve">) </w:t>
            </w:r>
            <w:r w:rsidR="00A93829">
              <w:rPr>
                <w:rFonts w:eastAsia="Times New Roman" w:cs="Times New Roman"/>
                <w:sz w:val="22"/>
              </w:rPr>
              <w:t>Пользователь изменяет положение ползунка яркости экрана</w:t>
            </w:r>
            <w:r w:rsidR="00003141">
              <w:rPr>
                <w:rFonts w:eastAsia="Times New Roman" w:cs="Times New Roman"/>
                <w:sz w:val="22"/>
              </w:rPr>
              <w:t>.</w:t>
            </w:r>
          </w:p>
        </w:tc>
      </w:tr>
      <w:tr w:rsidR="00FD3796" w:rsidRPr="00596B7D" w14:paraId="00419C37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9BFAD" w14:textId="12EE00FF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Альтернативные потоки</w:t>
            </w:r>
            <w:r w:rsidR="002575AB">
              <w:rPr>
                <w:sz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600977" w14:textId="02037E9D" w:rsidR="008B3A19" w:rsidRDefault="008B3A19" w:rsidP="008B3A19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После шага </w:t>
            </w:r>
            <w:r w:rsidR="00A93829">
              <w:rPr>
                <w:rFonts w:eastAsia="Times New Roman" w:cs="Times New Roman"/>
                <w:sz w:val="22"/>
              </w:rPr>
              <w:t>2</w:t>
            </w:r>
            <w:r>
              <w:rPr>
                <w:rFonts w:eastAsia="Times New Roman" w:cs="Times New Roman"/>
                <w:sz w:val="22"/>
              </w:rPr>
              <w:t xml:space="preserve"> пользователь </w:t>
            </w:r>
            <w:r w:rsidR="00882ACA">
              <w:rPr>
                <w:sz w:val="22"/>
              </w:rPr>
              <w:t xml:space="preserve">может </w:t>
            </w:r>
            <w:r w:rsidR="00A93829">
              <w:rPr>
                <w:rFonts w:eastAsia="Times New Roman" w:cs="Times New Roman"/>
                <w:sz w:val="22"/>
              </w:rPr>
              <w:t>изменить положение ползунка громкости звуковых эффектов</w:t>
            </w:r>
          </w:p>
          <w:p w14:paraId="752DFCA1" w14:textId="32580275" w:rsidR="00FD3796" w:rsidRPr="00596B7D" w:rsidRDefault="00FD3796" w:rsidP="008B3A19">
            <w:pPr>
              <w:ind w:firstLine="0"/>
              <w:rPr>
                <w:sz w:val="22"/>
              </w:rPr>
            </w:pPr>
          </w:p>
        </w:tc>
      </w:tr>
      <w:tr w:rsidR="002575AB" w:rsidRPr="00596B7D" w14:paraId="524F4A4B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FF49BF" w14:textId="035BAB40" w:rsidR="002575AB" w:rsidRDefault="002575AB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 xml:space="preserve">Альтернативные потоки </w:t>
            </w:r>
            <w:r w:rsidR="00A93829">
              <w:rPr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CFD54" w14:textId="40B2CB74" w:rsidR="002575AB" w:rsidRPr="002575AB" w:rsidRDefault="002575AB" w:rsidP="002575AB">
            <w:pPr>
              <w:ind w:firstLine="0"/>
            </w:pPr>
            <w:r>
              <w:rPr>
                <w:rFonts w:eastAsia="Times New Roman" w:cs="Times New Roman"/>
                <w:sz w:val="22"/>
              </w:rPr>
              <w:t xml:space="preserve">После шага 2 пользователь в любой момент может прекратить процесс </w:t>
            </w:r>
            <w:r w:rsidR="00A93829">
              <w:rPr>
                <w:rFonts w:eastAsia="Times New Roman" w:cs="Times New Roman"/>
                <w:sz w:val="22"/>
              </w:rPr>
              <w:t>изменения настроек программы</w:t>
            </w:r>
          </w:p>
        </w:tc>
      </w:tr>
      <w:tr w:rsidR="00FD3796" w:rsidRPr="00596B7D" w14:paraId="311F0145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2876D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Постусловие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24934" w14:textId="22807722" w:rsidR="00FD3796" w:rsidRPr="00596B7D" w:rsidRDefault="00A93829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Успешно изменён выбранный параметр настроек</w:t>
            </w:r>
          </w:p>
        </w:tc>
      </w:tr>
      <w:tr w:rsidR="00FD3796" w:rsidRPr="004D1EFD" w14:paraId="588AF6C2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08272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Специальные требования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1902BE" w14:textId="6ADC95E6" w:rsidR="00FD3796" w:rsidRPr="00E871BC" w:rsidRDefault="00A93829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------</w:t>
            </w:r>
          </w:p>
        </w:tc>
      </w:tr>
    </w:tbl>
    <w:p w14:paraId="02C60D8C" w14:textId="77777777" w:rsidR="00596B7D" w:rsidRDefault="00596B7D" w:rsidP="00596B7D">
      <w:pPr>
        <w:ind w:firstLine="0"/>
        <w:rPr>
          <w:sz w:val="22"/>
        </w:rPr>
      </w:pPr>
    </w:p>
    <w:p w14:paraId="4A8B9637" w14:textId="77777777" w:rsidR="00713886" w:rsidRPr="00596B7D" w:rsidRDefault="00713886" w:rsidP="00596B7D">
      <w:pPr>
        <w:ind w:firstLine="0"/>
        <w:rPr>
          <w:sz w:val="22"/>
        </w:rPr>
      </w:pPr>
    </w:p>
    <w:p w14:paraId="5E5F5116" w14:textId="1BDACBC7" w:rsidR="00596B7D" w:rsidRDefault="00596B7D" w:rsidP="00713886">
      <w:pPr>
        <w:spacing w:before="0" w:after="200" w:line="276" w:lineRule="auto"/>
        <w:ind w:firstLine="0"/>
        <w:contextualSpacing w:val="0"/>
        <w:jc w:val="left"/>
        <w:rPr>
          <w:sz w:val="22"/>
        </w:rPr>
      </w:pPr>
      <w:r w:rsidRPr="00596B7D">
        <w:rPr>
          <w:sz w:val="22"/>
        </w:rPr>
        <w:t xml:space="preserve">Таблица 3 – </w:t>
      </w:r>
      <w:r w:rsidR="00416755">
        <w:rPr>
          <w:sz w:val="22"/>
        </w:rPr>
        <w:t>О</w:t>
      </w:r>
      <w:r w:rsidRPr="00596B7D">
        <w:rPr>
          <w:sz w:val="22"/>
        </w:rPr>
        <w:t xml:space="preserve">писание сценария </w:t>
      </w:r>
      <w:r w:rsidRPr="00596B7D">
        <w:rPr>
          <w:sz w:val="22"/>
          <w:lang w:val="en-US"/>
        </w:rPr>
        <w:t>UC</w:t>
      </w:r>
      <w:r w:rsidRPr="00596B7D">
        <w:rPr>
          <w:sz w:val="22"/>
        </w:rPr>
        <w:t>-03</w:t>
      </w:r>
    </w:p>
    <w:tbl>
      <w:tblPr>
        <w:tblW w:w="101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1"/>
        <w:gridCol w:w="8058"/>
      </w:tblGrid>
      <w:tr w:rsidR="00FD3796" w:rsidRPr="00596B7D" w14:paraId="60E81033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27B819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E8C44" w14:textId="076962A7" w:rsidR="00FD3796" w:rsidRPr="00596B7D" w:rsidRDefault="004C41E3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Выход из программы</w:t>
            </w:r>
          </w:p>
        </w:tc>
      </w:tr>
      <w:tr w:rsidR="00FD3796" w:rsidRPr="00596B7D" w14:paraId="0766EEF3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26C57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 w:rsidRPr="00596B7D">
              <w:rPr>
                <w:sz w:val="22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C30A17" w14:textId="089A49DB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  <w:lang w:val="en-US"/>
              </w:rPr>
              <w:t>UC</w:t>
            </w:r>
            <w:r w:rsidRPr="00596B7D">
              <w:rPr>
                <w:sz w:val="22"/>
              </w:rPr>
              <w:t>-</w:t>
            </w:r>
            <w:r>
              <w:rPr>
                <w:sz w:val="22"/>
              </w:rPr>
              <w:t>0</w:t>
            </w:r>
            <w:r w:rsidR="00210CF2">
              <w:rPr>
                <w:sz w:val="22"/>
              </w:rPr>
              <w:t>3</w:t>
            </w:r>
          </w:p>
        </w:tc>
      </w:tr>
      <w:tr w:rsidR="00FD3796" w:rsidRPr="00596B7D" w14:paraId="3178149B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9848C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актор</w:t>
            </w:r>
            <w:r w:rsidRPr="00596B7D">
              <w:rPr>
                <w:sz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8E9F0A" w14:textId="4CCBB483" w:rsidR="00FD3796" w:rsidRPr="00596B7D" w:rsidRDefault="00AC13F2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Пользователь</w:t>
            </w:r>
          </w:p>
        </w:tc>
      </w:tr>
      <w:tr w:rsidR="00FD3796" w:rsidRPr="00596B7D" w14:paraId="6D326CAC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BB4D35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Предуслови</w:t>
            </w:r>
            <w:r w:rsidRPr="00596B7D">
              <w:rPr>
                <w:sz w:val="22"/>
              </w:rPr>
              <w:t xml:space="preserve">е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DCE5C" w14:textId="7521D34A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Загрузить файл с программой на устройство пользователя. Запустить программу двойным нажатием ЛКМ по файлу программы</w:t>
            </w:r>
            <w:r w:rsidR="004C41E3">
              <w:rPr>
                <w:sz w:val="22"/>
              </w:rPr>
              <w:t>.</w:t>
            </w:r>
          </w:p>
        </w:tc>
      </w:tr>
      <w:tr w:rsidR="00FD3796" w:rsidRPr="00596B7D" w14:paraId="0D82D7B6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FE6BD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Основной поток событий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3BC00" w14:textId="44B0FD71" w:rsidR="00FD3796" w:rsidRDefault="00FD3796" w:rsidP="00AD6B0F">
            <w:pPr>
              <w:ind w:firstLine="0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1) Пользователь </w:t>
            </w:r>
            <w:r w:rsidR="004C41E3">
              <w:rPr>
                <w:rFonts w:eastAsia="Times New Roman" w:cs="Times New Roman"/>
                <w:sz w:val="22"/>
              </w:rPr>
              <w:t>нажимает кнопку «Выход»</w:t>
            </w:r>
            <w:r>
              <w:rPr>
                <w:rFonts w:eastAsia="Times New Roman" w:cs="Times New Roman"/>
                <w:sz w:val="22"/>
              </w:rPr>
              <w:t>;</w:t>
            </w:r>
          </w:p>
          <w:p w14:paraId="03B9E495" w14:textId="77D849A8" w:rsidR="00FD3796" w:rsidRPr="00EA00D0" w:rsidRDefault="00FD3796" w:rsidP="004C41E3">
            <w:pPr>
              <w:ind w:firstLine="0"/>
              <w:rPr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2) </w:t>
            </w:r>
            <w:r w:rsidR="004C41E3">
              <w:rPr>
                <w:rFonts w:eastAsia="Times New Roman" w:cs="Times New Roman"/>
                <w:sz w:val="22"/>
              </w:rPr>
              <w:t>Программа закрывается и прекращает свою работу.</w:t>
            </w:r>
          </w:p>
        </w:tc>
      </w:tr>
      <w:tr w:rsidR="00FD3796" w:rsidRPr="00596B7D" w14:paraId="3F62BD7D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A1EA41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Постусловие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A4B28D" w14:textId="523681D1" w:rsidR="00FD3796" w:rsidRPr="00596B7D" w:rsidRDefault="004C41E3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Программа закрыта</w:t>
            </w:r>
          </w:p>
        </w:tc>
      </w:tr>
      <w:tr w:rsidR="00FD3796" w:rsidRPr="004D1EFD" w14:paraId="11B380E9" w14:textId="77777777" w:rsidTr="00AD6B0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C3E66" w14:textId="77777777" w:rsidR="00FD3796" w:rsidRPr="00596B7D" w:rsidRDefault="00FD3796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Специальные требования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2AEAA" w14:textId="0D1CF4F1" w:rsidR="00FD3796" w:rsidRPr="00E871BC" w:rsidRDefault="004C41E3" w:rsidP="00AD6B0F">
            <w:pPr>
              <w:ind w:firstLine="0"/>
              <w:rPr>
                <w:sz w:val="22"/>
              </w:rPr>
            </w:pPr>
            <w:r>
              <w:rPr>
                <w:sz w:val="22"/>
              </w:rPr>
              <w:t>-----</w:t>
            </w:r>
          </w:p>
        </w:tc>
      </w:tr>
    </w:tbl>
    <w:p w14:paraId="6942687D" w14:textId="53DD9A45" w:rsidR="002D0618" w:rsidRDefault="002D0618" w:rsidP="00642FD8">
      <w:pPr>
        <w:spacing w:before="0" w:after="200" w:line="276" w:lineRule="auto"/>
        <w:ind w:firstLine="0"/>
        <w:contextualSpacing w:val="0"/>
        <w:jc w:val="left"/>
        <w:rPr>
          <w:sz w:val="22"/>
        </w:rPr>
      </w:pPr>
    </w:p>
    <w:p w14:paraId="327F2455" w14:textId="2769B8CA" w:rsidR="002D0618" w:rsidRPr="009F2B85" w:rsidRDefault="002D0618" w:rsidP="00D02654">
      <w:pPr>
        <w:spacing w:before="0" w:after="200" w:line="276" w:lineRule="auto"/>
        <w:ind w:firstLine="0"/>
        <w:contextualSpacing w:val="0"/>
        <w:jc w:val="left"/>
        <w:rPr>
          <w:sz w:val="22"/>
        </w:rPr>
      </w:pPr>
      <w:r>
        <w:rPr>
          <w:sz w:val="22"/>
        </w:rPr>
        <w:br w:type="page"/>
      </w:r>
    </w:p>
    <w:sectPr w:rsidR="002D0618" w:rsidRPr="009F2B85" w:rsidSect="00D2756B">
      <w:headerReference w:type="default" r:id="rId12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596D" w14:textId="77777777" w:rsidR="00C27B94" w:rsidRDefault="00C27B94">
      <w:pPr>
        <w:spacing w:before="0" w:line="240" w:lineRule="auto"/>
      </w:pPr>
      <w:r>
        <w:separator/>
      </w:r>
    </w:p>
  </w:endnote>
  <w:endnote w:type="continuationSeparator" w:id="0">
    <w:p w14:paraId="54694F31" w14:textId="77777777" w:rsidR="00C27B94" w:rsidRDefault="00C27B94">
      <w:pPr>
        <w:spacing w:before="0" w:line="240" w:lineRule="auto"/>
      </w:pPr>
      <w:r>
        <w:continuationSeparator/>
      </w:r>
    </w:p>
  </w:endnote>
  <w:endnote w:type="continuationNotice" w:id="1">
    <w:p w14:paraId="6855E9A8" w14:textId="77777777" w:rsidR="00C27B94" w:rsidRDefault="00C27B9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6FE46" w14:textId="77777777" w:rsidR="00C27B94" w:rsidRDefault="00C27B94" w:rsidP="00990EAC">
      <w:pPr>
        <w:spacing w:before="0" w:line="240" w:lineRule="auto"/>
      </w:pPr>
      <w:r>
        <w:separator/>
      </w:r>
    </w:p>
  </w:footnote>
  <w:footnote w:type="continuationSeparator" w:id="0">
    <w:p w14:paraId="1454BB92" w14:textId="77777777" w:rsidR="00C27B94" w:rsidRDefault="00C27B94" w:rsidP="00990EAC">
      <w:pPr>
        <w:spacing w:before="0" w:line="240" w:lineRule="auto"/>
      </w:pPr>
      <w:r>
        <w:continuationSeparator/>
      </w:r>
    </w:p>
  </w:footnote>
  <w:footnote w:type="continuationNotice" w:id="1">
    <w:p w14:paraId="231E7D8B" w14:textId="77777777" w:rsidR="00C27B94" w:rsidRDefault="00C27B9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135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4EBCF2D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1918780962">
    <w:abstractNumId w:val="3"/>
  </w:num>
  <w:num w:numId="2" w16cid:durableId="823471063">
    <w:abstractNumId w:val="0"/>
  </w:num>
  <w:num w:numId="3" w16cid:durableId="1582905165">
    <w:abstractNumId w:val="4"/>
  </w:num>
  <w:num w:numId="4" w16cid:durableId="552617781">
    <w:abstractNumId w:val="1"/>
  </w:num>
  <w:num w:numId="5" w16cid:durableId="70216966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237A"/>
    <w:rsid w:val="00003141"/>
    <w:rsid w:val="00003AF1"/>
    <w:rsid w:val="00006750"/>
    <w:rsid w:val="00012A07"/>
    <w:rsid w:val="00015480"/>
    <w:rsid w:val="00020C2C"/>
    <w:rsid w:val="00021B39"/>
    <w:rsid w:val="00024473"/>
    <w:rsid w:val="00032359"/>
    <w:rsid w:val="00033833"/>
    <w:rsid w:val="000341B9"/>
    <w:rsid w:val="00034F3B"/>
    <w:rsid w:val="00035A26"/>
    <w:rsid w:val="00037B3E"/>
    <w:rsid w:val="00040D1E"/>
    <w:rsid w:val="0004336A"/>
    <w:rsid w:val="00044093"/>
    <w:rsid w:val="00046056"/>
    <w:rsid w:val="00051403"/>
    <w:rsid w:val="000554FC"/>
    <w:rsid w:val="00055B9B"/>
    <w:rsid w:val="0005745E"/>
    <w:rsid w:val="0006131E"/>
    <w:rsid w:val="00061F64"/>
    <w:rsid w:val="00066F6D"/>
    <w:rsid w:val="00075AB0"/>
    <w:rsid w:val="0007604F"/>
    <w:rsid w:val="0008146F"/>
    <w:rsid w:val="00082045"/>
    <w:rsid w:val="0008247D"/>
    <w:rsid w:val="00084E07"/>
    <w:rsid w:val="00085EA1"/>
    <w:rsid w:val="00087B5B"/>
    <w:rsid w:val="000934BA"/>
    <w:rsid w:val="00094729"/>
    <w:rsid w:val="00096EC7"/>
    <w:rsid w:val="00097AE1"/>
    <w:rsid w:val="000A2560"/>
    <w:rsid w:val="000A537A"/>
    <w:rsid w:val="000B0BF1"/>
    <w:rsid w:val="000C0C5D"/>
    <w:rsid w:val="000C2A5F"/>
    <w:rsid w:val="000C354E"/>
    <w:rsid w:val="000C4284"/>
    <w:rsid w:val="000C7B86"/>
    <w:rsid w:val="000C7DE5"/>
    <w:rsid w:val="000D3006"/>
    <w:rsid w:val="000D38ED"/>
    <w:rsid w:val="000D3A15"/>
    <w:rsid w:val="000D3EDF"/>
    <w:rsid w:val="000D5912"/>
    <w:rsid w:val="000E342C"/>
    <w:rsid w:val="000E5D68"/>
    <w:rsid w:val="000E6345"/>
    <w:rsid w:val="000E6490"/>
    <w:rsid w:val="000F0680"/>
    <w:rsid w:val="000F335B"/>
    <w:rsid w:val="00103685"/>
    <w:rsid w:val="001038A7"/>
    <w:rsid w:val="00104146"/>
    <w:rsid w:val="0010516C"/>
    <w:rsid w:val="00106B06"/>
    <w:rsid w:val="0011316B"/>
    <w:rsid w:val="001144C5"/>
    <w:rsid w:val="001157C8"/>
    <w:rsid w:val="0012097E"/>
    <w:rsid w:val="00121E53"/>
    <w:rsid w:val="001223A9"/>
    <w:rsid w:val="001238DC"/>
    <w:rsid w:val="00125D7C"/>
    <w:rsid w:val="001275E2"/>
    <w:rsid w:val="00127A5A"/>
    <w:rsid w:val="00130456"/>
    <w:rsid w:val="0013162A"/>
    <w:rsid w:val="0013287A"/>
    <w:rsid w:val="00140824"/>
    <w:rsid w:val="00141A2A"/>
    <w:rsid w:val="00145841"/>
    <w:rsid w:val="00150617"/>
    <w:rsid w:val="001539E8"/>
    <w:rsid w:val="00155A8D"/>
    <w:rsid w:val="0016119C"/>
    <w:rsid w:val="00165FCB"/>
    <w:rsid w:val="001673EC"/>
    <w:rsid w:val="00170D05"/>
    <w:rsid w:val="00172DBA"/>
    <w:rsid w:val="0017581B"/>
    <w:rsid w:val="00175D7B"/>
    <w:rsid w:val="00176092"/>
    <w:rsid w:val="001769F7"/>
    <w:rsid w:val="00183536"/>
    <w:rsid w:val="0018460F"/>
    <w:rsid w:val="00186EFA"/>
    <w:rsid w:val="00187B1C"/>
    <w:rsid w:val="0019044F"/>
    <w:rsid w:val="001930DC"/>
    <w:rsid w:val="001A12C2"/>
    <w:rsid w:val="001A50A1"/>
    <w:rsid w:val="001B065B"/>
    <w:rsid w:val="001B0E64"/>
    <w:rsid w:val="001B3C9B"/>
    <w:rsid w:val="001B794F"/>
    <w:rsid w:val="001C238E"/>
    <w:rsid w:val="001D3FB1"/>
    <w:rsid w:val="001E4B08"/>
    <w:rsid w:val="001E53F1"/>
    <w:rsid w:val="001E54D9"/>
    <w:rsid w:val="001F0B79"/>
    <w:rsid w:val="001F112E"/>
    <w:rsid w:val="001F3C1A"/>
    <w:rsid w:val="001F3CDA"/>
    <w:rsid w:val="001F5855"/>
    <w:rsid w:val="001F5DEC"/>
    <w:rsid w:val="001F5E9C"/>
    <w:rsid w:val="001F61FC"/>
    <w:rsid w:val="001F7F95"/>
    <w:rsid w:val="00201509"/>
    <w:rsid w:val="00206EAC"/>
    <w:rsid w:val="00210CF2"/>
    <w:rsid w:val="002114CC"/>
    <w:rsid w:val="0022222B"/>
    <w:rsid w:val="00223718"/>
    <w:rsid w:val="00224A91"/>
    <w:rsid w:val="00224AD7"/>
    <w:rsid w:val="00227A1E"/>
    <w:rsid w:val="00230227"/>
    <w:rsid w:val="0023221D"/>
    <w:rsid w:val="00234403"/>
    <w:rsid w:val="00234BD7"/>
    <w:rsid w:val="00241C37"/>
    <w:rsid w:val="00244671"/>
    <w:rsid w:val="00244AD0"/>
    <w:rsid w:val="00244AD2"/>
    <w:rsid w:val="002469D0"/>
    <w:rsid w:val="002502BF"/>
    <w:rsid w:val="00256697"/>
    <w:rsid w:val="002575AB"/>
    <w:rsid w:val="00263185"/>
    <w:rsid w:val="0026423B"/>
    <w:rsid w:val="00265F7C"/>
    <w:rsid w:val="0026676B"/>
    <w:rsid w:val="00270C38"/>
    <w:rsid w:val="002714CE"/>
    <w:rsid w:val="00272408"/>
    <w:rsid w:val="00274EBE"/>
    <w:rsid w:val="00276CAB"/>
    <w:rsid w:val="00277614"/>
    <w:rsid w:val="00287E94"/>
    <w:rsid w:val="00292B29"/>
    <w:rsid w:val="00294D0D"/>
    <w:rsid w:val="002952BC"/>
    <w:rsid w:val="00295D9C"/>
    <w:rsid w:val="00296BBF"/>
    <w:rsid w:val="002A3A63"/>
    <w:rsid w:val="002A4885"/>
    <w:rsid w:val="002A514A"/>
    <w:rsid w:val="002A56D9"/>
    <w:rsid w:val="002A7B7E"/>
    <w:rsid w:val="002B4934"/>
    <w:rsid w:val="002B74A1"/>
    <w:rsid w:val="002C1982"/>
    <w:rsid w:val="002C7046"/>
    <w:rsid w:val="002D0618"/>
    <w:rsid w:val="002D354A"/>
    <w:rsid w:val="002D5B25"/>
    <w:rsid w:val="002D5ED0"/>
    <w:rsid w:val="002D60D8"/>
    <w:rsid w:val="002E1732"/>
    <w:rsid w:val="002E2801"/>
    <w:rsid w:val="002E28E9"/>
    <w:rsid w:val="002E383E"/>
    <w:rsid w:val="002E66B0"/>
    <w:rsid w:val="002E78E0"/>
    <w:rsid w:val="002F15DD"/>
    <w:rsid w:val="002F57A2"/>
    <w:rsid w:val="002F61D1"/>
    <w:rsid w:val="00303DC8"/>
    <w:rsid w:val="0030583A"/>
    <w:rsid w:val="003115BF"/>
    <w:rsid w:val="00311E97"/>
    <w:rsid w:val="00312254"/>
    <w:rsid w:val="0031287F"/>
    <w:rsid w:val="00312F95"/>
    <w:rsid w:val="00317BF7"/>
    <w:rsid w:val="00323F6E"/>
    <w:rsid w:val="00326605"/>
    <w:rsid w:val="00342964"/>
    <w:rsid w:val="00347071"/>
    <w:rsid w:val="00347678"/>
    <w:rsid w:val="00350180"/>
    <w:rsid w:val="00351631"/>
    <w:rsid w:val="00354DBD"/>
    <w:rsid w:val="003552A3"/>
    <w:rsid w:val="00356451"/>
    <w:rsid w:val="00364D74"/>
    <w:rsid w:val="00370436"/>
    <w:rsid w:val="003711B3"/>
    <w:rsid w:val="00371D49"/>
    <w:rsid w:val="00372B61"/>
    <w:rsid w:val="00372C9E"/>
    <w:rsid w:val="00374EF9"/>
    <w:rsid w:val="0037776F"/>
    <w:rsid w:val="003779A2"/>
    <w:rsid w:val="00377D16"/>
    <w:rsid w:val="00380D25"/>
    <w:rsid w:val="00386F3E"/>
    <w:rsid w:val="0038700E"/>
    <w:rsid w:val="00387E10"/>
    <w:rsid w:val="00390EAB"/>
    <w:rsid w:val="003915BE"/>
    <w:rsid w:val="00393F45"/>
    <w:rsid w:val="00397301"/>
    <w:rsid w:val="00397496"/>
    <w:rsid w:val="003A4E95"/>
    <w:rsid w:val="003A546E"/>
    <w:rsid w:val="003B364C"/>
    <w:rsid w:val="003C2810"/>
    <w:rsid w:val="003D3E93"/>
    <w:rsid w:val="003D61D2"/>
    <w:rsid w:val="003E0217"/>
    <w:rsid w:val="003E063D"/>
    <w:rsid w:val="003E09BF"/>
    <w:rsid w:val="003E1A1B"/>
    <w:rsid w:val="003E22A5"/>
    <w:rsid w:val="003E263D"/>
    <w:rsid w:val="003E3B91"/>
    <w:rsid w:val="003E58AE"/>
    <w:rsid w:val="003E72CD"/>
    <w:rsid w:val="003F3F0D"/>
    <w:rsid w:val="00400C4D"/>
    <w:rsid w:val="004023CE"/>
    <w:rsid w:val="00406669"/>
    <w:rsid w:val="00410843"/>
    <w:rsid w:val="00410B93"/>
    <w:rsid w:val="00412E47"/>
    <w:rsid w:val="00413087"/>
    <w:rsid w:val="0041593F"/>
    <w:rsid w:val="00416755"/>
    <w:rsid w:val="0042327A"/>
    <w:rsid w:val="00433C77"/>
    <w:rsid w:val="004347A5"/>
    <w:rsid w:val="00442256"/>
    <w:rsid w:val="004427C5"/>
    <w:rsid w:val="00443658"/>
    <w:rsid w:val="004439BD"/>
    <w:rsid w:val="00447629"/>
    <w:rsid w:val="00451575"/>
    <w:rsid w:val="00451E07"/>
    <w:rsid w:val="00455936"/>
    <w:rsid w:val="0045599D"/>
    <w:rsid w:val="004605D9"/>
    <w:rsid w:val="00466014"/>
    <w:rsid w:val="004677DC"/>
    <w:rsid w:val="004712EB"/>
    <w:rsid w:val="00471FE2"/>
    <w:rsid w:val="00472A19"/>
    <w:rsid w:val="00474C67"/>
    <w:rsid w:val="004751BA"/>
    <w:rsid w:val="004755B0"/>
    <w:rsid w:val="00475A10"/>
    <w:rsid w:val="004767CD"/>
    <w:rsid w:val="00477484"/>
    <w:rsid w:val="00477D2A"/>
    <w:rsid w:val="0048416D"/>
    <w:rsid w:val="00494EE4"/>
    <w:rsid w:val="004A0E13"/>
    <w:rsid w:val="004A34C3"/>
    <w:rsid w:val="004A6D44"/>
    <w:rsid w:val="004A7837"/>
    <w:rsid w:val="004A7A41"/>
    <w:rsid w:val="004B0C8E"/>
    <w:rsid w:val="004B0F88"/>
    <w:rsid w:val="004B2F0D"/>
    <w:rsid w:val="004B7636"/>
    <w:rsid w:val="004B7DD1"/>
    <w:rsid w:val="004C316E"/>
    <w:rsid w:val="004C41E3"/>
    <w:rsid w:val="004C5524"/>
    <w:rsid w:val="004D1EFD"/>
    <w:rsid w:val="004D39C2"/>
    <w:rsid w:val="004D3A1C"/>
    <w:rsid w:val="004F1328"/>
    <w:rsid w:val="004F4D49"/>
    <w:rsid w:val="005008C8"/>
    <w:rsid w:val="005017B0"/>
    <w:rsid w:val="00503505"/>
    <w:rsid w:val="005040DD"/>
    <w:rsid w:val="005065B8"/>
    <w:rsid w:val="0051150B"/>
    <w:rsid w:val="00512B60"/>
    <w:rsid w:val="00514790"/>
    <w:rsid w:val="00514894"/>
    <w:rsid w:val="00514CFD"/>
    <w:rsid w:val="0051546A"/>
    <w:rsid w:val="005163E5"/>
    <w:rsid w:val="00521861"/>
    <w:rsid w:val="00522E53"/>
    <w:rsid w:val="00524056"/>
    <w:rsid w:val="00530053"/>
    <w:rsid w:val="00530EA2"/>
    <w:rsid w:val="00531E80"/>
    <w:rsid w:val="005343A0"/>
    <w:rsid w:val="005343B2"/>
    <w:rsid w:val="00541DD4"/>
    <w:rsid w:val="00541F05"/>
    <w:rsid w:val="00544189"/>
    <w:rsid w:val="00544617"/>
    <w:rsid w:val="005524E9"/>
    <w:rsid w:val="00553115"/>
    <w:rsid w:val="00554344"/>
    <w:rsid w:val="00555E69"/>
    <w:rsid w:val="0056079D"/>
    <w:rsid w:val="00561905"/>
    <w:rsid w:val="00561F8C"/>
    <w:rsid w:val="0057389A"/>
    <w:rsid w:val="00574B6C"/>
    <w:rsid w:val="00576138"/>
    <w:rsid w:val="005761A8"/>
    <w:rsid w:val="005764B1"/>
    <w:rsid w:val="00584E3E"/>
    <w:rsid w:val="00590D7A"/>
    <w:rsid w:val="00591471"/>
    <w:rsid w:val="00592879"/>
    <w:rsid w:val="005935B2"/>
    <w:rsid w:val="005939C6"/>
    <w:rsid w:val="00595CC4"/>
    <w:rsid w:val="005965B9"/>
    <w:rsid w:val="00596B7D"/>
    <w:rsid w:val="005972E7"/>
    <w:rsid w:val="005A188B"/>
    <w:rsid w:val="005A3A13"/>
    <w:rsid w:val="005A4E60"/>
    <w:rsid w:val="005A7033"/>
    <w:rsid w:val="005B38F3"/>
    <w:rsid w:val="005B40F0"/>
    <w:rsid w:val="005B4B1B"/>
    <w:rsid w:val="005B5089"/>
    <w:rsid w:val="005B66CC"/>
    <w:rsid w:val="005C56C1"/>
    <w:rsid w:val="005D0920"/>
    <w:rsid w:val="005D1D9F"/>
    <w:rsid w:val="005D2A6B"/>
    <w:rsid w:val="005D4ECA"/>
    <w:rsid w:val="005D6B69"/>
    <w:rsid w:val="005D7C77"/>
    <w:rsid w:val="005E2CDE"/>
    <w:rsid w:val="005E2F87"/>
    <w:rsid w:val="005E38E8"/>
    <w:rsid w:val="005E5027"/>
    <w:rsid w:val="005E7941"/>
    <w:rsid w:val="005F0877"/>
    <w:rsid w:val="005F0B98"/>
    <w:rsid w:val="005F1DB8"/>
    <w:rsid w:val="005F6B06"/>
    <w:rsid w:val="006007E9"/>
    <w:rsid w:val="006030ED"/>
    <w:rsid w:val="006051B5"/>
    <w:rsid w:val="00606C43"/>
    <w:rsid w:val="00606F01"/>
    <w:rsid w:val="006129C8"/>
    <w:rsid w:val="00612A29"/>
    <w:rsid w:val="0061477E"/>
    <w:rsid w:val="00614C68"/>
    <w:rsid w:val="00617647"/>
    <w:rsid w:val="00620630"/>
    <w:rsid w:val="00622E54"/>
    <w:rsid w:val="006252D8"/>
    <w:rsid w:val="0062534D"/>
    <w:rsid w:val="006267F9"/>
    <w:rsid w:val="00627BC1"/>
    <w:rsid w:val="006324C6"/>
    <w:rsid w:val="00636E3B"/>
    <w:rsid w:val="00642FB9"/>
    <w:rsid w:val="00642FD8"/>
    <w:rsid w:val="00645BED"/>
    <w:rsid w:val="006461B2"/>
    <w:rsid w:val="0064643E"/>
    <w:rsid w:val="00653136"/>
    <w:rsid w:val="00660257"/>
    <w:rsid w:val="00661775"/>
    <w:rsid w:val="006638C9"/>
    <w:rsid w:val="006652DC"/>
    <w:rsid w:val="006673D6"/>
    <w:rsid w:val="00671CDE"/>
    <w:rsid w:val="00672929"/>
    <w:rsid w:val="00677535"/>
    <w:rsid w:val="00695763"/>
    <w:rsid w:val="006965F6"/>
    <w:rsid w:val="006A3648"/>
    <w:rsid w:val="006A4E6C"/>
    <w:rsid w:val="006A534C"/>
    <w:rsid w:val="006A5DFD"/>
    <w:rsid w:val="006B6850"/>
    <w:rsid w:val="006C3DEC"/>
    <w:rsid w:val="006C5177"/>
    <w:rsid w:val="006C7368"/>
    <w:rsid w:val="006C757D"/>
    <w:rsid w:val="006D0883"/>
    <w:rsid w:val="006D422E"/>
    <w:rsid w:val="006D46A3"/>
    <w:rsid w:val="006D7E91"/>
    <w:rsid w:val="006E4EA7"/>
    <w:rsid w:val="006E62EB"/>
    <w:rsid w:val="006E689C"/>
    <w:rsid w:val="006E7B7F"/>
    <w:rsid w:val="006F0385"/>
    <w:rsid w:val="006F0655"/>
    <w:rsid w:val="006F15DA"/>
    <w:rsid w:val="006F50F9"/>
    <w:rsid w:val="006F512D"/>
    <w:rsid w:val="006F6F85"/>
    <w:rsid w:val="00701738"/>
    <w:rsid w:val="00701911"/>
    <w:rsid w:val="00701CD7"/>
    <w:rsid w:val="00702405"/>
    <w:rsid w:val="00706D32"/>
    <w:rsid w:val="00706E5C"/>
    <w:rsid w:val="0071279D"/>
    <w:rsid w:val="00713886"/>
    <w:rsid w:val="007157E7"/>
    <w:rsid w:val="00716A01"/>
    <w:rsid w:val="00717B43"/>
    <w:rsid w:val="00736683"/>
    <w:rsid w:val="00741EC2"/>
    <w:rsid w:val="00742650"/>
    <w:rsid w:val="007445A3"/>
    <w:rsid w:val="00747188"/>
    <w:rsid w:val="00747AA0"/>
    <w:rsid w:val="00750535"/>
    <w:rsid w:val="007522DD"/>
    <w:rsid w:val="007605C5"/>
    <w:rsid w:val="007630D2"/>
    <w:rsid w:val="0076348D"/>
    <w:rsid w:val="007649DC"/>
    <w:rsid w:val="007661F7"/>
    <w:rsid w:val="0076691E"/>
    <w:rsid w:val="00770291"/>
    <w:rsid w:val="00772B78"/>
    <w:rsid w:val="007733D1"/>
    <w:rsid w:val="00773671"/>
    <w:rsid w:val="00773EC7"/>
    <w:rsid w:val="00775FCB"/>
    <w:rsid w:val="0078166E"/>
    <w:rsid w:val="007847C7"/>
    <w:rsid w:val="00784C47"/>
    <w:rsid w:val="00785375"/>
    <w:rsid w:val="0078551E"/>
    <w:rsid w:val="00785C06"/>
    <w:rsid w:val="00786710"/>
    <w:rsid w:val="00794727"/>
    <w:rsid w:val="007A0770"/>
    <w:rsid w:val="007A3137"/>
    <w:rsid w:val="007A44EC"/>
    <w:rsid w:val="007A670B"/>
    <w:rsid w:val="007B1FCA"/>
    <w:rsid w:val="007B2E9D"/>
    <w:rsid w:val="007B79AA"/>
    <w:rsid w:val="007C2693"/>
    <w:rsid w:val="007C5DA6"/>
    <w:rsid w:val="007C648D"/>
    <w:rsid w:val="007C6517"/>
    <w:rsid w:val="007D023A"/>
    <w:rsid w:val="007D189A"/>
    <w:rsid w:val="007D18D6"/>
    <w:rsid w:val="007D2620"/>
    <w:rsid w:val="007D4C59"/>
    <w:rsid w:val="007E7A6C"/>
    <w:rsid w:val="007E7DEB"/>
    <w:rsid w:val="007F51FD"/>
    <w:rsid w:val="007F6F16"/>
    <w:rsid w:val="00801271"/>
    <w:rsid w:val="00801482"/>
    <w:rsid w:val="008034D9"/>
    <w:rsid w:val="00804032"/>
    <w:rsid w:val="0080415D"/>
    <w:rsid w:val="008047D0"/>
    <w:rsid w:val="00804E23"/>
    <w:rsid w:val="0081256F"/>
    <w:rsid w:val="0081417D"/>
    <w:rsid w:val="00815163"/>
    <w:rsid w:val="00815197"/>
    <w:rsid w:val="00815C9B"/>
    <w:rsid w:val="00816AE0"/>
    <w:rsid w:val="0082094B"/>
    <w:rsid w:val="008233FB"/>
    <w:rsid w:val="008239DB"/>
    <w:rsid w:val="00832F7D"/>
    <w:rsid w:val="0083634F"/>
    <w:rsid w:val="00847368"/>
    <w:rsid w:val="00851CEE"/>
    <w:rsid w:val="00852027"/>
    <w:rsid w:val="00853022"/>
    <w:rsid w:val="00856459"/>
    <w:rsid w:val="00860B07"/>
    <w:rsid w:val="00864228"/>
    <w:rsid w:val="00864717"/>
    <w:rsid w:val="00870A27"/>
    <w:rsid w:val="00871588"/>
    <w:rsid w:val="00873C68"/>
    <w:rsid w:val="0087678E"/>
    <w:rsid w:val="00877829"/>
    <w:rsid w:val="008821B6"/>
    <w:rsid w:val="00882ACA"/>
    <w:rsid w:val="00887461"/>
    <w:rsid w:val="00887BD0"/>
    <w:rsid w:val="008913CD"/>
    <w:rsid w:val="00891FC3"/>
    <w:rsid w:val="00892501"/>
    <w:rsid w:val="00894836"/>
    <w:rsid w:val="00895567"/>
    <w:rsid w:val="008A19F3"/>
    <w:rsid w:val="008A2CA8"/>
    <w:rsid w:val="008A3C7E"/>
    <w:rsid w:val="008A447D"/>
    <w:rsid w:val="008A7235"/>
    <w:rsid w:val="008B1742"/>
    <w:rsid w:val="008B2FF6"/>
    <w:rsid w:val="008B3835"/>
    <w:rsid w:val="008B3A19"/>
    <w:rsid w:val="008B5671"/>
    <w:rsid w:val="008B57AD"/>
    <w:rsid w:val="008C0D47"/>
    <w:rsid w:val="008C29DB"/>
    <w:rsid w:val="008C30AA"/>
    <w:rsid w:val="008C435D"/>
    <w:rsid w:val="008C47AF"/>
    <w:rsid w:val="008C6310"/>
    <w:rsid w:val="008C7D72"/>
    <w:rsid w:val="008D417C"/>
    <w:rsid w:val="008D5FB3"/>
    <w:rsid w:val="008D6356"/>
    <w:rsid w:val="008E436C"/>
    <w:rsid w:val="008E6F98"/>
    <w:rsid w:val="008E7810"/>
    <w:rsid w:val="008F2CB5"/>
    <w:rsid w:val="008F30A6"/>
    <w:rsid w:val="008F4105"/>
    <w:rsid w:val="008F48A0"/>
    <w:rsid w:val="008F6FA6"/>
    <w:rsid w:val="00907058"/>
    <w:rsid w:val="0090747E"/>
    <w:rsid w:val="009078D1"/>
    <w:rsid w:val="00912A3D"/>
    <w:rsid w:val="00912AA6"/>
    <w:rsid w:val="0092281E"/>
    <w:rsid w:val="0092285C"/>
    <w:rsid w:val="00922A0E"/>
    <w:rsid w:val="009236FA"/>
    <w:rsid w:val="00930B24"/>
    <w:rsid w:val="00931494"/>
    <w:rsid w:val="0093264C"/>
    <w:rsid w:val="00940731"/>
    <w:rsid w:val="00941637"/>
    <w:rsid w:val="00944557"/>
    <w:rsid w:val="0094675E"/>
    <w:rsid w:val="00946800"/>
    <w:rsid w:val="00950955"/>
    <w:rsid w:val="0095138C"/>
    <w:rsid w:val="0095141B"/>
    <w:rsid w:val="00955863"/>
    <w:rsid w:val="00957C73"/>
    <w:rsid w:val="00960010"/>
    <w:rsid w:val="00960FE2"/>
    <w:rsid w:val="00962BF3"/>
    <w:rsid w:val="00964CC2"/>
    <w:rsid w:val="0096798D"/>
    <w:rsid w:val="00967FD4"/>
    <w:rsid w:val="00970E98"/>
    <w:rsid w:val="009730DA"/>
    <w:rsid w:val="0097494B"/>
    <w:rsid w:val="0097511E"/>
    <w:rsid w:val="0098081B"/>
    <w:rsid w:val="00980884"/>
    <w:rsid w:val="0098133E"/>
    <w:rsid w:val="009863FC"/>
    <w:rsid w:val="0098708B"/>
    <w:rsid w:val="00990461"/>
    <w:rsid w:val="00990EAC"/>
    <w:rsid w:val="00991142"/>
    <w:rsid w:val="00991D11"/>
    <w:rsid w:val="00992FEA"/>
    <w:rsid w:val="0099570E"/>
    <w:rsid w:val="0099717C"/>
    <w:rsid w:val="00997825"/>
    <w:rsid w:val="009A1CB3"/>
    <w:rsid w:val="009A2541"/>
    <w:rsid w:val="009A2F04"/>
    <w:rsid w:val="009A78AA"/>
    <w:rsid w:val="009B3C95"/>
    <w:rsid w:val="009B5C18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5587"/>
    <w:rsid w:val="009D6117"/>
    <w:rsid w:val="009D69EC"/>
    <w:rsid w:val="009E1CE6"/>
    <w:rsid w:val="009E2EAB"/>
    <w:rsid w:val="009E33E2"/>
    <w:rsid w:val="009F1599"/>
    <w:rsid w:val="009F1C8A"/>
    <w:rsid w:val="009F2B85"/>
    <w:rsid w:val="009F4ECA"/>
    <w:rsid w:val="009F576F"/>
    <w:rsid w:val="009F59D7"/>
    <w:rsid w:val="00A00797"/>
    <w:rsid w:val="00A01CD4"/>
    <w:rsid w:val="00A0279B"/>
    <w:rsid w:val="00A06116"/>
    <w:rsid w:val="00A069BB"/>
    <w:rsid w:val="00A11403"/>
    <w:rsid w:val="00A22E7D"/>
    <w:rsid w:val="00A26122"/>
    <w:rsid w:val="00A322BD"/>
    <w:rsid w:val="00A34F72"/>
    <w:rsid w:val="00A3550C"/>
    <w:rsid w:val="00A35BF8"/>
    <w:rsid w:val="00A43971"/>
    <w:rsid w:val="00A43D43"/>
    <w:rsid w:val="00A50EA5"/>
    <w:rsid w:val="00A515E9"/>
    <w:rsid w:val="00A51A5D"/>
    <w:rsid w:val="00A52CF3"/>
    <w:rsid w:val="00A54F03"/>
    <w:rsid w:val="00A55DC4"/>
    <w:rsid w:val="00A56565"/>
    <w:rsid w:val="00A60904"/>
    <w:rsid w:val="00A631A3"/>
    <w:rsid w:val="00A63893"/>
    <w:rsid w:val="00A64A7D"/>
    <w:rsid w:val="00A6518F"/>
    <w:rsid w:val="00A66360"/>
    <w:rsid w:val="00A667E5"/>
    <w:rsid w:val="00A67E0B"/>
    <w:rsid w:val="00A67F2B"/>
    <w:rsid w:val="00A70C76"/>
    <w:rsid w:val="00A7185A"/>
    <w:rsid w:val="00A7464D"/>
    <w:rsid w:val="00A764B1"/>
    <w:rsid w:val="00A80780"/>
    <w:rsid w:val="00A82498"/>
    <w:rsid w:val="00A93829"/>
    <w:rsid w:val="00A93A6A"/>
    <w:rsid w:val="00A93B7E"/>
    <w:rsid w:val="00AA487E"/>
    <w:rsid w:val="00AA50F6"/>
    <w:rsid w:val="00AA5AE0"/>
    <w:rsid w:val="00AA79B8"/>
    <w:rsid w:val="00AB047F"/>
    <w:rsid w:val="00AB0651"/>
    <w:rsid w:val="00AB276B"/>
    <w:rsid w:val="00AB465D"/>
    <w:rsid w:val="00AB7875"/>
    <w:rsid w:val="00AC13F2"/>
    <w:rsid w:val="00AC354C"/>
    <w:rsid w:val="00AC4F31"/>
    <w:rsid w:val="00AC505F"/>
    <w:rsid w:val="00AC53A7"/>
    <w:rsid w:val="00AC62FE"/>
    <w:rsid w:val="00AD0740"/>
    <w:rsid w:val="00AD1E5B"/>
    <w:rsid w:val="00AD5794"/>
    <w:rsid w:val="00AD6134"/>
    <w:rsid w:val="00AD74DC"/>
    <w:rsid w:val="00AE4CE5"/>
    <w:rsid w:val="00AE4F9B"/>
    <w:rsid w:val="00AE70A4"/>
    <w:rsid w:val="00AF46FF"/>
    <w:rsid w:val="00AF478D"/>
    <w:rsid w:val="00AF7668"/>
    <w:rsid w:val="00B010C6"/>
    <w:rsid w:val="00B06B73"/>
    <w:rsid w:val="00B125F0"/>
    <w:rsid w:val="00B160BF"/>
    <w:rsid w:val="00B27F07"/>
    <w:rsid w:val="00B315E3"/>
    <w:rsid w:val="00B3164A"/>
    <w:rsid w:val="00B36C5A"/>
    <w:rsid w:val="00B37E6B"/>
    <w:rsid w:val="00B426FB"/>
    <w:rsid w:val="00B43DED"/>
    <w:rsid w:val="00B46E95"/>
    <w:rsid w:val="00B542B0"/>
    <w:rsid w:val="00B5590D"/>
    <w:rsid w:val="00B61212"/>
    <w:rsid w:val="00B62649"/>
    <w:rsid w:val="00B626F5"/>
    <w:rsid w:val="00B6298A"/>
    <w:rsid w:val="00B62D3F"/>
    <w:rsid w:val="00B63A5B"/>
    <w:rsid w:val="00B6451B"/>
    <w:rsid w:val="00B6574F"/>
    <w:rsid w:val="00B6663A"/>
    <w:rsid w:val="00B71743"/>
    <w:rsid w:val="00B7174E"/>
    <w:rsid w:val="00B775B6"/>
    <w:rsid w:val="00B834AC"/>
    <w:rsid w:val="00B83B18"/>
    <w:rsid w:val="00B84157"/>
    <w:rsid w:val="00B86605"/>
    <w:rsid w:val="00B86DE1"/>
    <w:rsid w:val="00B900C0"/>
    <w:rsid w:val="00B91F1D"/>
    <w:rsid w:val="00BA1A1C"/>
    <w:rsid w:val="00BA60FA"/>
    <w:rsid w:val="00BA63AD"/>
    <w:rsid w:val="00BA77E2"/>
    <w:rsid w:val="00BB0350"/>
    <w:rsid w:val="00BB41FD"/>
    <w:rsid w:val="00BB447F"/>
    <w:rsid w:val="00BB7AEE"/>
    <w:rsid w:val="00BC0716"/>
    <w:rsid w:val="00BC17B4"/>
    <w:rsid w:val="00BC283C"/>
    <w:rsid w:val="00BD2B75"/>
    <w:rsid w:val="00BD442E"/>
    <w:rsid w:val="00BD738C"/>
    <w:rsid w:val="00BE02F5"/>
    <w:rsid w:val="00BE39B8"/>
    <w:rsid w:val="00BE71FF"/>
    <w:rsid w:val="00BF0033"/>
    <w:rsid w:val="00BF1AB0"/>
    <w:rsid w:val="00BF44A4"/>
    <w:rsid w:val="00BF44D6"/>
    <w:rsid w:val="00BF7BFF"/>
    <w:rsid w:val="00C001A7"/>
    <w:rsid w:val="00C02F3E"/>
    <w:rsid w:val="00C035AA"/>
    <w:rsid w:val="00C03975"/>
    <w:rsid w:val="00C105A1"/>
    <w:rsid w:val="00C10B2D"/>
    <w:rsid w:val="00C11E33"/>
    <w:rsid w:val="00C122F9"/>
    <w:rsid w:val="00C1330F"/>
    <w:rsid w:val="00C160C6"/>
    <w:rsid w:val="00C1681F"/>
    <w:rsid w:val="00C17699"/>
    <w:rsid w:val="00C2408C"/>
    <w:rsid w:val="00C27B94"/>
    <w:rsid w:val="00C3337D"/>
    <w:rsid w:val="00C357C1"/>
    <w:rsid w:val="00C435ED"/>
    <w:rsid w:val="00C44F52"/>
    <w:rsid w:val="00C500ED"/>
    <w:rsid w:val="00C52A0D"/>
    <w:rsid w:val="00C54AA6"/>
    <w:rsid w:val="00C54F79"/>
    <w:rsid w:val="00C61DF4"/>
    <w:rsid w:val="00C62632"/>
    <w:rsid w:val="00C62702"/>
    <w:rsid w:val="00C64B18"/>
    <w:rsid w:val="00C70EA8"/>
    <w:rsid w:val="00C7469B"/>
    <w:rsid w:val="00C75DD5"/>
    <w:rsid w:val="00C76F0C"/>
    <w:rsid w:val="00C80734"/>
    <w:rsid w:val="00C80E41"/>
    <w:rsid w:val="00C824E8"/>
    <w:rsid w:val="00C86701"/>
    <w:rsid w:val="00C8774D"/>
    <w:rsid w:val="00C92C19"/>
    <w:rsid w:val="00C9376A"/>
    <w:rsid w:val="00C93C3A"/>
    <w:rsid w:val="00C96227"/>
    <w:rsid w:val="00C9714B"/>
    <w:rsid w:val="00C97425"/>
    <w:rsid w:val="00C97E81"/>
    <w:rsid w:val="00CA462A"/>
    <w:rsid w:val="00CA46E3"/>
    <w:rsid w:val="00CA5203"/>
    <w:rsid w:val="00CB1422"/>
    <w:rsid w:val="00CB211A"/>
    <w:rsid w:val="00CB2D0C"/>
    <w:rsid w:val="00CB2FE0"/>
    <w:rsid w:val="00CB4766"/>
    <w:rsid w:val="00CB646B"/>
    <w:rsid w:val="00CC3AF0"/>
    <w:rsid w:val="00CC3B6C"/>
    <w:rsid w:val="00CC68F7"/>
    <w:rsid w:val="00CC7EEC"/>
    <w:rsid w:val="00CD1405"/>
    <w:rsid w:val="00CD3AC4"/>
    <w:rsid w:val="00CD5375"/>
    <w:rsid w:val="00CD71D8"/>
    <w:rsid w:val="00CE3A3D"/>
    <w:rsid w:val="00CE7A30"/>
    <w:rsid w:val="00CE7A85"/>
    <w:rsid w:val="00CF19EB"/>
    <w:rsid w:val="00CF3B09"/>
    <w:rsid w:val="00CF4EF6"/>
    <w:rsid w:val="00D00CBE"/>
    <w:rsid w:val="00D023DE"/>
    <w:rsid w:val="00D02654"/>
    <w:rsid w:val="00D0476C"/>
    <w:rsid w:val="00D065A6"/>
    <w:rsid w:val="00D076C2"/>
    <w:rsid w:val="00D1084D"/>
    <w:rsid w:val="00D1204C"/>
    <w:rsid w:val="00D1695C"/>
    <w:rsid w:val="00D24935"/>
    <w:rsid w:val="00D24A5D"/>
    <w:rsid w:val="00D26A08"/>
    <w:rsid w:val="00D26A7E"/>
    <w:rsid w:val="00D270A5"/>
    <w:rsid w:val="00D2756B"/>
    <w:rsid w:val="00D3115C"/>
    <w:rsid w:val="00D31A36"/>
    <w:rsid w:val="00D36698"/>
    <w:rsid w:val="00D37FCB"/>
    <w:rsid w:val="00D4023D"/>
    <w:rsid w:val="00D4069A"/>
    <w:rsid w:val="00D408CC"/>
    <w:rsid w:val="00D4521F"/>
    <w:rsid w:val="00D45296"/>
    <w:rsid w:val="00D5259A"/>
    <w:rsid w:val="00D54ECC"/>
    <w:rsid w:val="00D6154C"/>
    <w:rsid w:val="00D652A4"/>
    <w:rsid w:val="00D65343"/>
    <w:rsid w:val="00D664C5"/>
    <w:rsid w:val="00D703F6"/>
    <w:rsid w:val="00D7189D"/>
    <w:rsid w:val="00D72A14"/>
    <w:rsid w:val="00D730CA"/>
    <w:rsid w:val="00D731F0"/>
    <w:rsid w:val="00D801DF"/>
    <w:rsid w:val="00D85D99"/>
    <w:rsid w:val="00D86307"/>
    <w:rsid w:val="00D86999"/>
    <w:rsid w:val="00D87ADE"/>
    <w:rsid w:val="00D94F64"/>
    <w:rsid w:val="00D95BC3"/>
    <w:rsid w:val="00D978E4"/>
    <w:rsid w:val="00DA33AC"/>
    <w:rsid w:val="00DA64D0"/>
    <w:rsid w:val="00DA6582"/>
    <w:rsid w:val="00DA66C3"/>
    <w:rsid w:val="00DB0DFE"/>
    <w:rsid w:val="00DB4E6C"/>
    <w:rsid w:val="00DB67CB"/>
    <w:rsid w:val="00DC22C2"/>
    <w:rsid w:val="00DC575A"/>
    <w:rsid w:val="00DC58C3"/>
    <w:rsid w:val="00DC5B6A"/>
    <w:rsid w:val="00DC5FE1"/>
    <w:rsid w:val="00DD03C9"/>
    <w:rsid w:val="00DD2B98"/>
    <w:rsid w:val="00DD2D9B"/>
    <w:rsid w:val="00DD4754"/>
    <w:rsid w:val="00DD4D3F"/>
    <w:rsid w:val="00DD5432"/>
    <w:rsid w:val="00DD7FDA"/>
    <w:rsid w:val="00DE03C1"/>
    <w:rsid w:val="00DE18B5"/>
    <w:rsid w:val="00DE286A"/>
    <w:rsid w:val="00DE2F34"/>
    <w:rsid w:val="00DE4421"/>
    <w:rsid w:val="00DE717F"/>
    <w:rsid w:val="00DF09F4"/>
    <w:rsid w:val="00DF0D22"/>
    <w:rsid w:val="00E02E0B"/>
    <w:rsid w:val="00E0593E"/>
    <w:rsid w:val="00E14870"/>
    <w:rsid w:val="00E15F57"/>
    <w:rsid w:val="00E1790F"/>
    <w:rsid w:val="00E208B0"/>
    <w:rsid w:val="00E2298D"/>
    <w:rsid w:val="00E23A8F"/>
    <w:rsid w:val="00E26720"/>
    <w:rsid w:val="00E35956"/>
    <w:rsid w:val="00E36DF7"/>
    <w:rsid w:val="00E408F5"/>
    <w:rsid w:val="00E41AEE"/>
    <w:rsid w:val="00E4794F"/>
    <w:rsid w:val="00E508A7"/>
    <w:rsid w:val="00E50F28"/>
    <w:rsid w:val="00E51ADA"/>
    <w:rsid w:val="00E6007B"/>
    <w:rsid w:val="00E60632"/>
    <w:rsid w:val="00E60A44"/>
    <w:rsid w:val="00E61B22"/>
    <w:rsid w:val="00E6635F"/>
    <w:rsid w:val="00E666EA"/>
    <w:rsid w:val="00E70127"/>
    <w:rsid w:val="00E725F9"/>
    <w:rsid w:val="00E74087"/>
    <w:rsid w:val="00E76335"/>
    <w:rsid w:val="00E82674"/>
    <w:rsid w:val="00E82A81"/>
    <w:rsid w:val="00E83435"/>
    <w:rsid w:val="00E85CEA"/>
    <w:rsid w:val="00E8690C"/>
    <w:rsid w:val="00E871BC"/>
    <w:rsid w:val="00E97C53"/>
    <w:rsid w:val="00EA00D0"/>
    <w:rsid w:val="00EA5A6E"/>
    <w:rsid w:val="00EA6493"/>
    <w:rsid w:val="00EA70F3"/>
    <w:rsid w:val="00EA7476"/>
    <w:rsid w:val="00EB0651"/>
    <w:rsid w:val="00EB1F89"/>
    <w:rsid w:val="00EB1FC2"/>
    <w:rsid w:val="00EB494E"/>
    <w:rsid w:val="00EB5925"/>
    <w:rsid w:val="00EB6A0B"/>
    <w:rsid w:val="00EC14DF"/>
    <w:rsid w:val="00EC1BB9"/>
    <w:rsid w:val="00ED3B32"/>
    <w:rsid w:val="00ED409A"/>
    <w:rsid w:val="00ED4484"/>
    <w:rsid w:val="00ED6B45"/>
    <w:rsid w:val="00ED7346"/>
    <w:rsid w:val="00ED77F3"/>
    <w:rsid w:val="00EE45D4"/>
    <w:rsid w:val="00EE7978"/>
    <w:rsid w:val="00EF1410"/>
    <w:rsid w:val="00EF1459"/>
    <w:rsid w:val="00EF32FD"/>
    <w:rsid w:val="00F0485A"/>
    <w:rsid w:val="00F05BB5"/>
    <w:rsid w:val="00F078EC"/>
    <w:rsid w:val="00F113BF"/>
    <w:rsid w:val="00F20633"/>
    <w:rsid w:val="00F20ED0"/>
    <w:rsid w:val="00F2112D"/>
    <w:rsid w:val="00F212D6"/>
    <w:rsid w:val="00F2337D"/>
    <w:rsid w:val="00F249F6"/>
    <w:rsid w:val="00F25908"/>
    <w:rsid w:val="00F26E37"/>
    <w:rsid w:val="00F32637"/>
    <w:rsid w:val="00F32A7C"/>
    <w:rsid w:val="00F33E78"/>
    <w:rsid w:val="00F34EC4"/>
    <w:rsid w:val="00F374E5"/>
    <w:rsid w:val="00F421BE"/>
    <w:rsid w:val="00F4271F"/>
    <w:rsid w:val="00F4287A"/>
    <w:rsid w:val="00F43FED"/>
    <w:rsid w:val="00F504B2"/>
    <w:rsid w:val="00F524A5"/>
    <w:rsid w:val="00F52B4C"/>
    <w:rsid w:val="00F53CE8"/>
    <w:rsid w:val="00F5534E"/>
    <w:rsid w:val="00F6042B"/>
    <w:rsid w:val="00F62DCD"/>
    <w:rsid w:val="00F7451A"/>
    <w:rsid w:val="00F745DD"/>
    <w:rsid w:val="00F76A38"/>
    <w:rsid w:val="00F76B03"/>
    <w:rsid w:val="00F76EBD"/>
    <w:rsid w:val="00F815B0"/>
    <w:rsid w:val="00F8309A"/>
    <w:rsid w:val="00F839F0"/>
    <w:rsid w:val="00F8478E"/>
    <w:rsid w:val="00F84AC0"/>
    <w:rsid w:val="00F84B99"/>
    <w:rsid w:val="00F84C3C"/>
    <w:rsid w:val="00F85769"/>
    <w:rsid w:val="00F8700A"/>
    <w:rsid w:val="00F87EBE"/>
    <w:rsid w:val="00F91124"/>
    <w:rsid w:val="00F9342D"/>
    <w:rsid w:val="00FA0F66"/>
    <w:rsid w:val="00FA1E11"/>
    <w:rsid w:val="00FA2851"/>
    <w:rsid w:val="00FA3223"/>
    <w:rsid w:val="00FA3782"/>
    <w:rsid w:val="00FA64BD"/>
    <w:rsid w:val="00FA6956"/>
    <w:rsid w:val="00FA7D4A"/>
    <w:rsid w:val="00FB0572"/>
    <w:rsid w:val="00FB05EA"/>
    <w:rsid w:val="00FB59C8"/>
    <w:rsid w:val="00FC285F"/>
    <w:rsid w:val="00FC3349"/>
    <w:rsid w:val="00FC3B4E"/>
    <w:rsid w:val="00FC6F64"/>
    <w:rsid w:val="00FD0C4A"/>
    <w:rsid w:val="00FD2680"/>
    <w:rsid w:val="00FD3796"/>
    <w:rsid w:val="00FD40EE"/>
    <w:rsid w:val="00FD43BE"/>
    <w:rsid w:val="00FD73B1"/>
    <w:rsid w:val="00FE0F7E"/>
    <w:rsid w:val="00FE7067"/>
    <w:rsid w:val="00FE77D9"/>
    <w:rsid w:val="00FF0127"/>
    <w:rsid w:val="00FF42A2"/>
    <w:rsid w:val="00FF45A0"/>
    <w:rsid w:val="00FF702D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unhideWhenUsed/>
    <w:rsid w:val="004427C5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zh-CN"/>
    </w:rPr>
  </w:style>
  <w:style w:type="character" w:styleId="afd">
    <w:name w:val="Unresolved Mention"/>
    <w:basedOn w:val="a2"/>
    <w:uiPriority w:val="99"/>
    <w:semiHidden/>
    <w:unhideWhenUsed/>
    <w:rsid w:val="00D731F0"/>
    <w:rPr>
      <w:color w:val="605E5C"/>
      <w:shd w:val="clear" w:color="auto" w:fill="E1DFDD"/>
    </w:rPr>
  </w:style>
  <w:style w:type="character" w:styleId="afe">
    <w:name w:val="Intense Reference"/>
    <w:basedOn w:val="a2"/>
    <w:uiPriority w:val="99"/>
    <w:qFormat/>
    <w:rsid w:val="004023CE"/>
    <w:rPr>
      <w:b/>
      <w:bCs/>
      <w:smallCaps/>
      <w:color w:val="4F81BD" w:themeColor="accent1"/>
      <w:spacing w:val="5"/>
    </w:rPr>
  </w:style>
  <w:style w:type="table" w:customStyle="1" w:styleId="13">
    <w:name w:val="Сетка таблицы1"/>
    <w:basedOn w:val="a3"/>
    <w:next w:val="ac"/>
    <w:uiPriority w:val="59"/>
    <w:rsid w:val="00561905"/>
    <w:pPr>
      <w:spacing w:after="0" w:line="240" w:lineRule="auto"/>
    </w:pPr>
    <w:rPr>
      <w:rFonts w:ascii="Times New Roman" w:eastAsia="等线" w:hAnsi="Times New Roman" w:cs="Times New Roman"/>
      <w:sz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 w:cs="Times New Roman" w:hint="default"/>
        <w:sz w:val="24"/>
        <w:szCs w:val="24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45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44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1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22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710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7813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Ангелина Печенкина</cp:lastModifiedBy>
  <cp:revision>69</cp:revision>
  <cp:lastPrinted>2025-04-30T11:32:00Z</cp:lastPrinted>
  <dcterms:created xsi:type="dcterms:W3CDTF">2025-03-24T14:33:00Z</dcterms:created>
  <dcterms:modified xsi:type="dcterms:W3CDTF">2026-10-10T11:54:00Z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