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742AD" w14:textId="77777777" w:rsidR="00150586" w:rsidRPr="00150586" w:rsidRDefault="00150586" w:rsidP="00150586">
      <w:pPr>
        <w:spacing w:before="0" w:after="120"/>
        <w:ind w:firstLine="0"/>
        <w:contextualSpacing w:val="0"/>
        <w:jc w:val="center"/>
        <w:rPr>
          <w:rFonts w:eastAsia="Times New Roman" w:cs="Times New Roman"/>
          <w:szCs w:val="24"/>
        </w:rPr>
      </w:pPr>
      <w:r w:rsidRPr="00150586">
        <w:rPr>
          <w:rFonts w:eastAsia="Times New Roman" w:cs="Times New Roman"/>
          <w:b/>
          <w:bCs/>
          <w:szCs w:val="24"/>
        </w:rPr>
        <w:t>Реестр требований</w:t>
      </w:r>
    </w:p>
    <w:p w14:paraId="66F5F030" w14:textId="2FC27523" w:rsidR="00150586" w:rsidRPr="00150586" w:rsidRDefault="00150586" w:rsidP="00150586">
      <w:r w:rsidRPr="00150586">
        <w:t xml:space="preserve">Реестр содержит </w:t>
      </w:r>
      <w:r w:rsidR="009242F6">
        <w:t>19</w:t>
      </w:r>
      <w:r w:rsidRPr="00150586">
        <w:t xml:space="preserve"> требований: </w:t>
      </w:r>
      <w:r w:rsidR="00E50AC4">
        <w:t>9</w:t>
      </w:r>
      <w:r w:rsidRPr="00150586">
        <w:t xml:space="preserve"> функциональных, </w:t>
      </w:r>
      <w:r w:rsidR="009242F6">
        <w:t>7</w:t>
      </w:r>
      <w:r w:rsidRPr="00150586">
        <w:t xml:space="preserve"> нефункциональных и </w:t>
      </w:r>
      <w:r w:rsidR="009242F6">
        <w:t>3</w:t>
      </w:r>
      <w:r w:rsidR="002939E2">
        <w:t xml:space="preserve"> </w:t>
      </w:r>
      <w:r w:rsidRPr="00150586">
        <w:t>ограничений</w:t>
      </w:r>
      <w:r w:rsidR="009242F6">
        <w:t>.</w:t>
      </w:r>
    </w:p>
    <w:p w14:paraId="040C5FB2" w14:textId="77777777" w:rsidR="00150586" w:rsidRPr="00150586" w:rsidRDefault="00150586" w:rsidP="00150586">
      <w:pPr>
        <w:keepNext/>
        <w:spacing w:before="120"/>
        <w:ind w:firstLine="0"/>
        <w:contextualSpacing w:val="0"/>
        <w:jc w:val="left"/>
        <w:rPr>
          <w:rFonts w:eastAsia="Times New Roman" w:cs="Times New Roman"/>
          <w:szCs w:val="24"/>
        </w:rPr>
      </w:pPr>
      <w:r w:rsidRPr="00150586">
        <w:rPr>
          <w:rFonts w:eastAsia="Times New Roman" w:cs="Times New Roman"/>
          <w:szCs w:val="24"/>
        </w:rPr>
        <w:t>Таблица 1 – Реестр требований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3"/>
        <w:gridCol w:w="929"/>
        <w:gridCol w:w="1385"/>
        <w:gridCol w:w="1522"/>
        <w:gridCol w:w="977"/>
        <w:gridCol w:w="1396"/>
        <w:gridCol w:w="985"/>
        <w:gridCol w:w="1474"/>
      </w:tblGrid>
      <w:tr w:rsidR="00150586" w:rsidRPr="00150586" w14:paraId="41BEE3AD" w14:textId="77777777" w:rsidTr="00150586">
        <w:trPr>
          <w:cantSplit/>
          <w:tblHeader/>
          <w:jc w:val="center"/>
        </w:trPr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BFE59C" w14:textId="77777777" w:rsidR="00150586" w:rsidRPr="00150586" w:rsidRDefault="00150586" w:rsidP="00150586">
            <w:pPr>
              <w:spacing w:before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150586">
              <w:rPr>
                <w:rFonts w:eastAsia="Times New Roman" w:cs="Times New Roman"/>
                <w:b/>
                <w:bCs/>
                <w:sz w:val="17"/>
                <w:szCs w:val="17"/>
              </w:rPr>
              <w:t>Идентификатор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D8897D" w14:textId="77777777" w:rsidR="00150586" w:rsidRPr="00150586" w:rsidRDefault="00150586" w:rsidP="00150586">
            <w:pPr>
              <w:spacing w:before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150586">
              <w:rPr>
                <w:rFonts w:eastAsia="Times New Roman" w:cs="Times New Roman"/>
                <w:b/>
                <w:bCs/>
                <w:sz w:val="17"/>
                <w:szCs w:val="17"/>
              </w:rPr>
              <w:t>Тип / категория NFR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1F1E87" w14:textId="77777777" w:rsidR="00150586" w:rsidRPr="00150586" w:rsidRDefault="00150586" w:rsidP="00150586">
            <w:pPr>
              <w:spacing w:before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150586">
              <w:rPr>
                <w:rFonts w:eastAsia="Times New Roman" w:cs="Times New Roman"/>
                <w:b/>
                <w:bCs/>
                <w:sz w:val="17"/>
                <w:szCs w:val="17"/>
              </w:rPr>
              <w:t>Наименование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E32200" w14:textId="77777777" w:rsidR="00150586" w:rsidRPr="00150586" w:rsidRDefault="00150586" w:rsidP="00150586">
            <w:pPr>
              <w:spacing w:before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150586">
              <w:rPr>
                <w:rFonts w:eastAsia="Times New Roman" w:cs="Times New Roman"/>
                <w:b/>
                <w:bCs/>
                <w:sz w:val="17"/>
                <w:szCs w:val="17"/>
              </w:rPr>
              <w:t>Формулировка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9C1544" w14:textId="77777777" w:rsidR="00150586" w:rsidRPr="00150586" w:rsidRDefault="00150586" w:rsidP="00150586">
            <w:pPr>
              <w:spacing w:before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150586">
              <w:rPr>
                <w:rFonts w:eastAsia="Times New Roman" w:cs="Times New Roman"/>
                <w:b/>
                <w:bCs/>
                <w:sz w:val="17"/>
                <w:szCs w:val="17"/>
              </w:rPr>
              <w:t>Источник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E8C58C" w14:textId="77777777" w:rsidR="00150586" w:rsidRPr="00150586" w:rsidRDefault="00150586" w:rsidP="00150586">
            <w:pPr>
              <w:spacing w:before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150586">
              <w:rPr>
                <w:rFonts w:eastAsia="Times New Roman" w:cs="Times New Roman"/>
                <w:b/>
                <w:bCs/>
                <w:sz w:val="17"/>
                <w:szCs w:val="17"/>
              </w:rPr>
              <w:t>Обоснование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EF384B" w14:textId="77777777" w:rsidR="00150586" w:rsidRPr="00150586" w:rsidRDefault="00150586" w:rsidP="00150586">
            <w:pPr>
              <w:spacing w:before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150586">
              <w:rPr>
                <w:rFonts w:eastAsia="Times New Roman" w:cs="Times New Roman"/>
                <w:b/>
                <w:bCs/>
                <w:sz w:val="17"/>
                <w:szCs w:val="17"/>
              </w:rPr>
              <w:t>Приоритет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4F6412" w14:textId="77777777" w:rsidR="00150586" w:rsidRPr="00150586" w:rsidRDefault="00150586" w:rsidP="00150586">
            <w:pPr>
              <w:spacing w:before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150586">
              <w:rPr>
                <w:rFonts w:eastAsia="Times New Roman" w:cs="Times New Roman"/>
                <w:b/>
                <w:bCs/>
                <w:sz w:val="17"/>
                <w:szCs w:val="17"/>
              </w:rPr>
              <w:t>Критерий верификации</w:t>
            </w:r>
          </w:p>
        </w:tc>
      </w:tr>
      <w:tr w:rsidR="00150586" w:rsidRPr="00150586" w14:paraId="21D3893A" w14:textId="77777777" w:rsidTr="00150586">
        <w:trPr>
          <w:cantSplit/>
          <w:jc w:val="center"/>
        </w:trPr>
        <w:tc>
          <w:tcPr>
            <w:tcW w:w="1020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313538" w14:textId="77777777" w:rsidR="00150586" w:rsidRPr="00150586" w:rsidRDefault="00150586" w:rsidP="0015058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150586">
              <w:rPr>
                <w:rFonts w:eastAsia="Times New Roman" w:cs="Times New Roman"/>
                <w:b/>
                <w:bCs/>
                <w:sz w:val="17"/>
                <w:szCs w:val="17"/>
              </w:rPr>
              <w:t>Функциональные требования (FR)</w:t>
            </w:r>
          </w:p>
        </w:tc>
      </w:tr>
      <w:tr w:rsidR="00150586" w:rsidRPr="00150586" w14:paraId="62DA35B2" w14:textId="77777777" w:rsidTr="00150586">
        <w:trPr>
          <w:cantSplit/>
          <w:trHeight w:val="1134"/>
          <w:jc w:val="center"/>
        </w:trPr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442E6B" w14:textId="77777777" w:rsidR="00150586" w:rsidRPr="00150586" w:rsidRDefault="00150586" w:rsidP="0015058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150586">
              <w:rPr>
                <w:rFonts w:eastAsia="Times New Roman" w:cs="Times New Roman"/>
                <w:b/>
                <w:bCs/>
                <w:sz w:val="17"/>
                <w:szCs w:val="17"/>
              </w:rPr>
              <w:t>FR-01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11B58921" w14:textId="77777777" w:rsidR="00150586" w:rsidRPr="00150586" w:rsidRDefault="00150586" w:rsidP="0015058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Функциональное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5A6AAF" w14:textId="671B5CDA" w:rsidR="00150586" w:rsidRPr="00C6522B" w:rsidRDefault="00150586" w:rsidP="0015058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Хранение</w:t>
            </w:r>
            <w:r w:rsidR="00C6522B">
              <w:rPr>
                <w:rFonts w:eastAsia="Times New Roman" w:cs="Times New Roman"/>
                <w:sz w:val="17"/>
                <w:szCs w:val="17"/>
              </w:rPr>
              <w:t xml:space="preserve"> моделек, использующихся в базовых уровнях.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BBC884" w14:textId="55E13526" w:rsidR="00150586" w:rsidRPr="00150586" w:rsidRDefault="00150586" w:rsidP="0015058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 xml:space="preserve">Система должна хранить </w:t>
            </w:r>
            <w:r w:rsidR="00C6522B">
              <w:rPr>
                <w:rFonts w:eastAsia="Times New Roman" w:cs="Times New Roman"/>
                <w:sz w:val="17"/>
                <w:szCs w:val="17"/>
              </w:rPr>
              <w:t>статичные и анимированные изображения</w:t>
            </w:r>
            <w:r w:rsidRPr="00150586">
              <w:rPr>
                <w:rFonts w:eastAsia="Times New Roman" w:cs="Times New Roman"/>
                <w:sz w:val="17"/>
                <w:szCs w:val="17"/>
              </w:rPr>
              <w:t xml:space="preserve"> в локально</w:t>
            </w:r>
            <w:r w:rsidR="00C6522B">
              <w:rPr>
                <w:rFonts w:eastAsia="Times New Roman" w:cs="Times New Roman"/>
                <w:sz w:val="17"/>
                <w:szCs w:val="17"/>
              </w:rPr>
              <w:t>.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AB24E9" w14:textId="50B6A031" w:rsidR="00C6522B" w:rsidRDefault="00C6522B" w:rsidP="0015058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StH-0</w:t>
            </w:r>
            <w:r>
              <w:rPr>
                <w:rFonts w:eastAsia="Times New Roman" w:cs="Times New Roman"/>
                <w:sz w:val="17"/>
                <w:szCs w:val="17"/>
              </w:rPr>
              <w:t>1;</w:t>
            </w:r>
          </w:p>
          <w:p w14:paraId="46C009B3" w14:textId="1FC608B7" w:rsidR="00C6522B" w:rsidRDefault="00150586" w:rsidP="0015058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Первичный анализ</w:t>
            </w:r>
            <w:r w:rsidR="00C6522B">
              <w:rPr>
                <w:rFonts w:eastAsia="Times New Roman" w:cs="Times New Roman"/>
                <w:sz w:val="17"/>
                <w:szCs w:val="17"/>
              </w:rPr>
              <w:t>;</w:t>
            </w:r>
          </w:p>
          <w:p w14:paraId="46083D0E" w14:textId="5040F59D" w:rsidR="00150586" w:rsidRPr="00150586" w:rsidRDefault="00150586" w:rsidP="0015058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«Границы системы»</w:t>
            </w:r>
            <w:r w:rsidR="00C6522B">
              <w:rPr>
                <w:rFonts w:eastAsia="Times New Roman" w:cs="Times New Roman"/>
                <w:sz w:val="17"/>
                <w:szCs w:val="17"/>
              </w:rPr>
              <w:t>.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1B1867" w14:textId="7FA94911" w:rsidR="00150586" w:rsidRPr="00150586" w:rsidRDefault="00C6522B" w:rsidP="0015058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17"/>
                <w:szCs w:val="17"/>
              </w:rPr>
              <w:t>Без хранилища моделек окружающая среда уровня и объекты взаимодействия будут либо выглядеть непонятно, либо не будут отражаться в итоге.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840AD9" w14:textId="77777777" w:rsidR="00150586" w:rsidRPr="00150586" w:rsidRDefault="00150586" w:rsidP="0015058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Must Have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A10218" w14:textId="2DF2895C" w:rsidR="00150586" w:rsidRPr="00150586" w:rsidRDefault="00C6522B" w:rsidP="0015058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17"/>
                <w:szCs w:val="17"/>
              </w:rPr>
              <w:t>Испытание</w:t>
            </w:r>
            <w:r w:rsidR="00150586" w:rsidRPr="00150586">
              <w:rPr>
                <w:rFonts w:eastAsia="Times New Roman" w:cs="Times New Roman"/>
                <w:sz w:val="17"/>
                <w:szCs w:val="17"/>
              </w:rPr>
              <w:t xml:space="preserve">. </w:t>
            </w:r>
            <w:r>
              <w:rPr>
                <w:rFonts w:eastAsia="Times New Roman" w:cs="Times New Roman"/>
                <w:sz w:val="17"/>
                <w:szCs w:val="17"/>
              </w:rPr>
              <w:t>Запуск каждого уровня и исследование окружающей среды.</w:t>
            </w:r>
          </w:p>
        </w:tc>
      </w:tr>
      <w:tr w:rsidR="00150586" w:rsidRPr="00150586" w14:paraId="403F7080" w14:textId="77777777" w:rsidTr="00150586">
        <w:trPr>
          <w:cantSplit/>
          <w:trHeight w:val="1134"/>
          <w:jc w:val="center"/>
        </w:trPr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4AEBD7" w14:textId="77777777" w:rsidR="00150586" w:rsidRPr="00150586" w:rsidRDefault="00150586" w:rsidP="0015058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150586">
              <w:rPr>
                <w:rFonts w:eastAsia="Times New Roman" w:cs="Times New Roman"/>
                <w:b/>
                <w:bCs/>
                <w:sz w:val="17"/>
                <w:szCs w:val="17"/>
              </w:rPr>
              <w:t>FR-02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1D4692D1" w14:textId="77777777" w:rsidR="00150586" w:rsidRPr="00150586" w:rsidRDefault="00150586" w:rsidP="0015058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Функциональное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7B0B22" w14:textId="35F29FA1" w:rsidR="00150586" w:rsidRPr="00E41507" w:rsidRDefault="00247CFA" w:rsidP="0015058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17"/>
                <w:szCs w:val="17"/>
              </w:rPr>
              <w:t>Формирование макетов уровней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66DB77" w14:textId="79B3736A" w:rsidR="00150586" w:rsidRPr="00150586" w:rsidRDefault="00E41507" w:rsidP="0015058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 xml:space="preserve">Система должна </w:t>
            </w:r>
            <w:r w:rsidR="00E31BF6">
              <w:rPr>
                <w:rFonts w:eastAsia="Times New Roman" w:cs="Times New Roman"/>
                <w:sz w:val="17"/>
                <w:szCs w:val="17"/>
              </w:rPr>
              <w:t>формировать уровни с помощью заданных моделек из хранилища моделек</w:t>
            </w:r>
            <w:r w:rsidR="00150586" w:rsidRPr="00150586">
              <w:rPr>
                <w:rFonts w:eastAsia="Times New Roman" w:cs="Times New Roman"/>
                <w:sz w:val="17"/>
                <w:szCs w:val="17"/>
              </w:rPr>
              <w:t>.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9825E4" w14:textId="77777777" w:rsidR="00E41507" w:rsidRDefault="00E41507" w:rsidP="00E41507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StH-0</w:t>
            </w:r>
            <w:r>
              <w:rPr>
                <w:rFonts w:eastAsia="Times New Roman" w:cs="Times New Roman"/>
                <w:sz w:val="17"/>
                <w:szCs w:val="17"/>
              </w:rPr>
              <w:t>1;</w:t>
            </w:r>
          </w:p>
          <w:p w14:paraId="6429191B" w14:textId="77777777" w:rsidR="00E41507" w:rsidRDefault="00E41507" w:rsidP="00E41507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Первичный анализ</w:t>
            </w:r>
            <w:r>
              <w:rPr>
                <w:rFonts w:eastAsia="Times New Roman" w:cs="Times New Roman"/>
                <w:sz w:val="17"/>
                <w:szCs w:val="17"/>
              </w:rPr>
              <w:t>;</w:t>
            </w:r>
          </w:p>
          <w:p w14:paraId="32FE1BFA" w14:textId="17B50D3C" w:rsidR="00150586" w:rsidRPr="00150586" w:rsidRDefault="00E41507" w:rsidP="00E41507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«Границы системы»</w:t>
            </w:r>
            <w:r>
              <w:rPr>
                <w:rFonts w:eastAsia="Times New Roman" w:cs="Times New Roman"/>
                <w:sz w:val="17"/>
                <w:szCs w:val="17"/>
              </w:rPr>
              <w:t>.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84250E" w14:textId="266D632C" w:rsidR="00150586" w:rsidRPr="00150586" w:rsidRDefault="00E31BF6" w:rsidP="0015058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17"/>
                <w:szCs w:val="17"/>
              </w:rPr>
              <w:t xml:space="preserve">Так как большинство уровней имеют разную тему, </w:t>
            </w:r>
            <w:r w:rsidR="00C80C92">
              <w:rPr>
                <w:rFonts w:eastAsia="Times New Roman" w:cs="Times New Roman"/>
                <w:sz w:val="17"/>
                <w:szCs w:val="17"/>
              </w:rPr>
              <w:t xml:space="preserve">соответственные уровни имеют соответственный внешний вид окружающей среды и </w:t>
            </w:r>
            <w:r w:rsidR="00A675F3">
              <w:rPr>
                <w:rFonts w:eastAsia="Times New Roman" w:cs="Times New Roman"/>
                <w:sz w:val="17"/>
                <w:szCs w:val="17"/>
              </w:rPr>
              <w:t>объектов взаимодействия</w:t>
            </w:r>
            <w:r w:rsidR="00C80C92">
              <w:rPr>
                <w:rFonts w:eastAsia="Times New Roman" w:cs="Times New Roman"/>
                <w:sz w:val="17"/>
                <w:szCs w:val="17"/>
              </w:rPr>
              <w:t xml:space="preserve"> 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8E5EC1" w14:textId="77777777" w:rsidR="00150586" w:rsidRPr="00150586" w:rsidRDefault="00150586" w:rsidP="0015058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Must Have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D5F5B2" w14:textId="2C8116C8" w:rsidR="00150586" w:rsidRPr="00150586" w:rsidRDefault="00E41507" w:rsidP="0015058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17"/>
                <w:szCs w:val="17"/>
              </w:rPr>
              <w:t>Испытание</w:t>
            </w:r>
            <w:r w:rsidRPr="00150586">
              <w:rPr>
                <w:rFonts w:eastAsia="Times New Roman" w:cs="Times New Roman"/>
                <w:sz w:val="17"/>
                <w:szCs w:val="17"/>
              </w:rPr>
              <w:t>.</w:t>
            </w:r>
            <w:r>
              <w:rPr>
                <w:rFonts w:eastAsia="Times New Roman" w:cs="Times New Roman"/>
                <w:sz w:val="17"/>
                <w:szCs w:val="17"/>
              </w:rPr>
              <w:t xml:space="preserve"> Проверка отображения </w:t>
            </w:r>
            <w:r w:rsidR="00E31BF6">
              <w:rPr>
                <w:rFonts w:eastAsia="Times New Roman" w:cs="Times New Roman"/>
                <w:sz w:val="17"/>
                <w:szCs w:val="17"/>
              </w:rPr>
              <w:t xml:space="preserve">корректных </w:t>
            </w:r>
            <w:r>
              <w:rPr>
                <w:rFonts w:eastAsia="Times New Roman" w:cs="Times New Roman"/>
                <w:sz w:val="17"/>
                <w:szCs w:val="17"/>
              </w:rPr>
              <w:t xml:space="preserve">моделек </w:t>
            </w:r>
            <w:r w:rsidR="00E31BF6">
              <w:rPr>
                <w:rFonts w:eastAsia="Times New Roman" w:cs="Times New Roman"/>
                <w:sz w:val="17"/>
                <w:szCs w:val="17"/>
              </w:rPr>
              <w:t>после</w:t>
            </w:r>
            <w:r w:rsidRPr="00150586">
              <w:rPr>
                <w:rFonts w:eastAsia="Times New Roman" w:cs="Times New Roman"/>
                <w:sz w:val="17"/>
                <w:szCs w:val="17"/>
              </w:rPr>
              <w:t xml:space="preserve"> </w:t>
            </w:r>
            <w:r>
              <w:rPr>
                <w:rFonts w:eastAsia="Times New Roman" w:cs="Times New Roman"/>
                <w:sz w:val="17"/>
                <w:szCs w:val="17"/>
              </w:rPr>
              <w:t>запуск</w:t>
            </w:r>
            <w:r w:rsidR="00E31BF6">
              <w:rPr>
                <w:rFonts w:eastAsia="Times New Roman" w:cs="Times New Roman"/>
                <w:sz w:val="17"/>
                <w:szCs w:val="17"/>
              </w:rPr>
              <w:t>а</w:t>
            </w:r>
            <w:r>
              <w:rPr>
                <w:rFonts w:eastAsia="Times New Roman" w:cs="Times New Roman"/>
                <w:sz w:val="17"/>
                <w:szCs w:val="17"/>
              </w:rPr>
              <w:t xml:space="preserve"> </w:t>
            </w:r>
            <w:r w:rsidR="00E31BF6">
              <w:rPr>
                <w:rFonts w:eastAsia="Times New Roman" w:cs="Times New Roman"/>
                <w:sz w:val="17"/>
                <w:szCs w:val="17"/>
              </w:rPr>
              <w:t xml:space="preserve">разных уровней </w:t>
            </w:r>
            <w:r>
              <w:rPr>
                <w:rFonts w:eastAsia="Times New Roman" w:cs="Times New Roman"/>
                <w:sz w:val="17"/>
                <w:szCs w:val="17"/>
              </w:rPr>
              <w:t>и исследование окружающей среды.</w:t>
            </w:r>
          </w:p>
        </w:tc>
      </w:tr>
      <w:tr w:rsidR="00150586" w:rsidRPr="00150586" w14:paraId="4CDA35D2" w14:textId="77777777" w:rsidTr="00150586">
        <w:trPr>
          <w:cantSplit/>
          <w:trHeight w:val="1134"/>
          <w:jc w:val="center"/>
        </w:trPr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CBB93D" w14:textId="77777777" w:rsidR="00150586" w:rsidRPr="00150586" w:rsidRDefault="00150586" w:rsidP="0015058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150586">
              <w:rPr>
                <w:rFonts w:eastAsia="Times New Roman" w:cs="Times New Roman"/>
                <w:b/>
                <w:bCs/>
                <w:sz w:val="17"/>
                <w:szCs w:val="17"/>
              </w:rPr>
              <w:t>FR-03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0E8E31BB" w14:textId="4E1302C7" w:rsidR="00150586" w:rsidRPr="00150586" w:rsidRDefault="00D60920" w:rsidP="0015058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17"/>
                <w:szCs w:val="17"/>
              </w:rPr>
              <w:t xml:space="preserve"> </w:t>
            </w:r>
            <w:r w:rsidR="00150586" w:rsidRPr="00150586">
              <w:rPr>
                <w:rFonts w:eastAsia="Times New Roman" w:cs="Times New Roman"/>
                <w:sz w:val="17"/>
                <w:szCs w:val="17"/>
              </w:rPr>
              <w:t>Функциональное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167AE0" w14:textId="6E86D96F" w:rsidR="00150586" w:rsidRPr="00B660BD" w:rsidRDefault="00B660BD" w:rsidP="0015058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>
              <w:rPr>
                <w:rFonts w:eastAsia="Times New Roman" w:cs="Times New Roman"/>
                <w:sz w:val="17"/>
                <w:szCs w:val="17"/>
              </w:rPr>
              <w:t>Взаимодействие пользователя с объектами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748FBB" w14:textId="7B21A0A3" w:rsidR="00150586" w:rsidRPr="00150586" w:rsidRDefault="00150586" w:rsidP="0015058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Система должна</w:t>
            </w:r>
            <w:r w:rsidR="00B660BD">
              <w:rPr>
                <w:rFonts w:eastAsia="Times New Roman" w:cs="Times New Roman"/>
                <w:sz w:val="17"/>
                <w:szCs w:val="17"/>
              </w:rPr>
              <w:t xml:space="preserve"> учитывать с каким объектом пытается взаимодействовать пользователь. Если интерактивный объект, то система должна ответить на взаимодействие согласно сценарию уровня </w:t>
            </w:r>
            <w:r w:rsidRPr="00150586">
              <w:rPr>
                <w:rFonts w:eastAsia="Times New Roman" w:cs="Times New Roman"/>
                <w:sz w:val="17"/>
                <w:szCs w:val="17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7A8912" w14:textId="77777777" w:rsidR="007B348F" w:rsidRDefault="007B348F" w:rsidP="007B348F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Первичный анализ</w:t>
            </w:r>
            <w:r>
              <w:rPr>
                <w:rFonts w:eastAsia="Times New Roman" w:cs="Times New Roman"/>
                <w:sz w:val="17"/>
                <w:szCs w:val="17"/>
              </w:rPr>
              <w:t>;</w:t>
            </w:r>
          </w:p>
          <w:p w14:paraId="5A4318FE" w14:textId="77777777" w:rsidR="00304C06" w:rsidRPr="00552010" w:rsidRDefault="007B348F" w:rsidP="007B348F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«Границы системы»</w:t>
            </w:r>
            <w:r w:rsidR="00304C06" w:rsidRPr="00552010">
              <w:rPr>
                <w:rFonts w:eastAsia="Times New Roman" w:cs="Times New Roman"/>
                <w:sz w:val="17"/>
                <w:szCs w:val="17"/>
              </w:rPr>
              <w:t>;</w:t>
            </w:r>
          </w:p>
          <w:p w14:paraId="07BAE729" w14:textId="2CC45129" w:rsidR="00150586" w:rsidRPr="00150586" w:rsidRDefault="00304C06" w:rsidP="007B348F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17"/>
                <w:szCs w:val="17"/>
                <w:lang w:val="en-US"/>
              </w:rPr>
              <w:t>UC</w:t>
            </w:r>
            <w:r w:rsidRPr="00304C06">
              <w:rPr>
                <w:rFonts w:eastAsia="Times New Roman" w:cs="Times New Roman"/>
                <w:sz w:val="17"/>
                <w:szCs w:val="17"/>
              </w:rPr>
              <w:t>-0</w:t>
            </w:r>
            <w:r w:rsidRPr="00552010">
              <w:rPr>
                <w:rFonts w:eastAsia="Times New Roman" w:cs="Times New Roman"/>
                <w:sz w:val="17"/>
                <w:szCs w:val="17"/>
              </w:rPr>
              <w:t>1</w:t>
            </w:r>
            <w:r w:rsidR="007B348F">
              <w:rPr>
                <w:rFonts w:eastAsia="Times New Roman" w:cs="Times New Roman"/>
                <w:sz w:val="17"/>
                <w:szCs w:val="17"/>
              </w:rPr>
              <w:t>.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42B223" w14:textId="6B669F0F" w:rsidR="00150586" w:rsidRPr="00150586" w:rsidRDefault="007B348F" w:rsidP="007B348F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17"/>
                <w:szCs w:val="17"/>
              </w:rPr>
              <w:t xml:space="preserve">Некоторые модельки являются только часть внешнего вида уровня. Некоторые модельки являются объектами взаимодействия, которые по сценарию выполняют единичное действие по типу открытие шкафа или двери. </w:t>
            </w:r>
            <w:r w:rsidR="00034B5C">
              <w:rPr>
                <w:rFonts w:eastAsia="Times New Roman" w:cs="Times New Roman"/>
                <w:sz w:val="17"/>
                <w:szCs w:val="17"/>
              </w:rPr>
              <w:t>Другие объекты взаимодействия по сценарию имеют несколько ролей, так что они перемещаются в инвентарь для дальнейших действий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B8C2EE" w14:textId="69A0CCDD" w:rsidR="00150586" w:rsidRPr="00150586" w:rsidRDefault="00034B5C" w:rsidP="0015058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Must Have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1AF29C" w14:textId="7BC13982" w:rsidR="00150586" w:rsidRPr="00150586" w:rsidRDefault="00034B5C" w:rsidP="0015058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17"/>
                <w:szCs w:val="17"/>
              </w:rPr>
              <w:t>Испытание</w:t>
            </w:r>
            <w:r w:rsidRPr="00150586">
              <w:rPr>
                <w:rFonts w:eastAsia="Times New Roman" w:cs="Times New Roman"/>
                <w:sz w:val="17"/>
                <w:szCs w:val="17"/>
              </w:rPr>
              <w:t>.</w:t>
            </w:r>
            <w:r>
              <w:rPr>
                <w:rFonts w:eastAsia="Times New Roman" w:cs="Times New Roman"/>
                <w:sz w:val="17"/>
                <w:szCs w:val="17"/>
              </w:rPr>
              <w:t xml:space="preserve"> Проверка </w:t>
            </w:r>
            <w:r w:rsidR="00631994">
              <w:rPr>
                <w:rFonts w:eastAsia="Times New Roman" w:cs="Times New Roman"/>
                <w:sz w:val="17"/>
                <w:szCs w:val="17"/>
              </w:rPr>
              <w:t>взаимодействия с каждым объектом на карте уровня</w:t>
            </w:r>
          </w:p>
        </w:tc>
      </w:tr>
    </w:tbl>
    <w:p w14:paraId="4E5340D7" w14:textId="1D26CC61" w:rsidR="00150586" w:rsidRDefault="00242DF5" w:rsidP="00150586">
      <w:pPr>
        <w:keepNext/>
        <w:pageBreakBefore/>
        <w:spacing w:before="0"/>
        <w:ind w:firstLine="0"/>
        <w:contextualSpacing w:val="0"/>
        <w:jc w:val="left"/>
        <w:rPr>
          <w:rFonts w:eastAsia="Times New Roman" w:cs="Times New Roman"/>
          <w:szCs w:val="24"/>
          <w:lang w:val="en-US"/>
        </w:rPr>
      </w:pPr>
      <w:r w:rsidRPr="00242DF5">
        <w:rPr>
          <w:rFonts w:eastAsia="Times New Roman" w:cs="Times New Roman"/>
          <w:szCs w:val="24"/>
        </w:rPr>
        <w:lastRenderedPageBreak/>
        <w:t>Пр</w:t>
      </w:r>
      <w:r>
        <w:rPr>
          <w:rFonts w:eastAsia="Times New Roman" w:cs="Times New Roman"/>
          <w:szCs w:val="24"/>
        </w:rPr>
        <w:t>одолжение таблицы 1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4"/>
        <w:gridCol w:w="929"/>
        <w:gridCol w:w="1393"/>
        <w:gridCol w:w="1341"/>
        <w:gridCol w:w="977"/>
        <w:gridCol w:w="1390"/>
        <w:gridCol w:w="985"/>
        <w:gridCol w:w="1562"/>
      </w:tblGrid>
      <w:tr w:rsidR="00786E6E" w:rsidRPr="00150586" w14:paraId="63027447" w14:textId="77777777" w:rsidTr="00036994">
        <w:trPr>
          <w:cantSplit/>
          <w:tblHeader/>
          <w:jc w:val="center"/>
        </w:trPr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66582B" w14:textId="77777777" w:rsidR="00786E6E" w:rsidRPr="00150586" w:rsidRDefault="00786E6E" w:rsidP="00562B7D">
            <w:pPr>
              <w:spacing w:before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150586">
              <w:rPr>
                <w:rFonts w:eastAsia="Times New Roman" w:cs="Times New Roman"/>
                <w:b/>
                <w:bCs/>
                <w:sz w:val="17"/>
                <w:szCs w:val="17"/>
              </w:rPr>
              <w:t>Идентификатор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516EFE" w14:textId="77777777" w:rsidR="00786E6E" w:rsidRPr="00150586" w:rsidRDefault="00786E6E" w:rsidP="00562B7D">
            <w:pPr>
              <w:spacing w:before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150586">
              <w:rPr>
                <w:rFonts w:eastAsia="Times New Roman" w:cs="Times New Roman"/>
                <w:b/>
                <w:bCs/>
                <w:sz w:val="17"/>
                <w:szCs w:val="17"/>
              </w:rPr>
              <w:t>Тип / категория NFR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1BEC67" w14:textId="77777777" w:rsidR="00786E6E" w:rsidRPr="00150586" w:rsidRDefault="00786E6E" w:rsidP="00562B7D">
            <w:pPr>
              <w:spacing w:before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150586">
              <w:rPr>
                <w:rFonts w:eastAsia="Times New Roman" w:cs="Times New Roman"/>
                <w:b/>
                <w:bCs/>
                <w:sz w:val="17"/>
                <w:szCs w:val="17"/>
              </w:rPr>
              <w:t>Наименование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48F4FF" w14:textId="77777777" w:rsidR="00786E6E" w:rsidRPr="00150586" w:rsidRDefault="00786E6E" w:rsidP="00562B7D">
            <w:pPr>
              <w:spacing w:before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150586">
              <w:rPr>
                <w:rFonts w:eastAsia="Times New Roman" w:cs="Times New Roman"/>
                <w:b/>
                <w:bCs/>
                <w:sz w:val="17"/>
                <w:szCs w:val="17"/>
              </w:rPr>
              <w:t>Формулировка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EBC2B6" w14:textId="77777777" w:rsidR="00786E6E" w:rsidRPr="00150586" w:rsidRDefault="00786E6E" w:rsidP="00562B7D">
            <w:pPr>
              <w:spacing w:before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150586">
              <w:rPr>
                <w:rFonts w:eastAsia="Times New Roman" w:cs="Times New Roman"/>
                <w:b/>
                <w:bCs/>
                <w:sz w:val="17"/>
                <w:szCs w:val="17"/>
              </w:rPr>
              <w:t>Источник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99A56B" w14:textId="77777777" w:rsidR="00786E6E" w:rsidRPr="00150586" w:rsidRDefault="00786E6E" w:rsidP="00562B7D">
            <w:pPr>
              <w:spacing w:before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150586">
              <w:rPr>
                <w:rFonts w:eastAsia="Times New Roman" w:cs="Times New Roman"/>
                <w:b/>
                <w:bCs/>
                <w:sz w:val="17"/>
                <w:szCs w:val="17"/>
              </w:rPr>
              <w:t>Обоснование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6BE9E3" w14:textId="77777777" w:rsidR="00786E6E" w:rsidRPr="00150586" w:rsidRDefault="00786E6E" w:rsidP="00562B7D">
            <w:pPr>
              <w:spacing w:before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150586">
              <w:rPr>
                <w:rFonts w:eastAsia="Times New Roman" w:cs="Times New Roman"/>
                <w:b/>
                <w:bCs/>
                <w:sz w:val="17"/>
                <w:szCs w:val="17"/>
              </w:rPr>
              <w:t>Приоритет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F89896" w14:textId="77777777" w:rsidR="00786E6E" w:rsidRPr="00150586" w:rsidRDefault="00786E6E" w:rsidP="00562B7D">
            <w:pPr>
              <w:spacing w:before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150586">
              <w:rPr>
                <w:rFonts w:eastAsia="Times New Roman" w:cs="Times New Roman"/>
                <w:b/>
                <w:bCs/>
                <w:sz w:val="17"/>
                <w:szCs w:val="17"/>
              </w:rPr>
              <w:t>Критерий верификации</w:t>
            </w:r>
          </w:p>
        </w:tc>
      </w:tr>
      <w:tr w:rsidR="00786E6E" w:rsidRPr="00150586" w14:paraId="031DEBB1" w14:textId="77777777" w:rsidTr="00036994">
        <w:trPr>
          <w:cantSplit/>
          <w:trHeight w:val="1134"/>
          <w:jc w:val="center"/>
        </w:trPr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3AD02C" w14:textId="2E41EF5B" w:rsidR="00786E6E" w:rsidRPr="00786E6E" w:rsidRDefault="00786E6E" w:rsidP="00562B7D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150586">
              <w:rPr>
                <w:rFonts w:eastAsia="Times New Roman" w:cs="Times New Roman"/>
                <w:b/>
                <w:bCs/>
                <w:sz w:val="17"/>
                <w:szCs w:val="17"/>
              </w:rPr>
              <w:t>FR-0</w:t>
            </w:r>
            <w:r>
              <w:rPr>
                <w:rFonts w:eastAsia="Times New Roman" w:cs="Times New Roman"/>
                <w:b/>
                <w:bCs/>
                <w:sz w:val="17"/>
                <w:szCs w:val="17"/>
                <w:lang w:val="en-US"/>
              </w:rPr>
              <w:t>4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595105A5" w14:textId="77777777" w:rsidR="00786E6E" w:rsidRPr="00150586" w:rsidRDefault="00786E6E" w:rsidP="00562B7D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Функциональное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5266BB" w14:textId="119AEC55" w:rsidR="00786E6E" w:rsidRPr="008A662D" w:rsidRDefault="008A662D" w:rsidP="00562B7D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17"/>
                <w:szCs w:val="17"/>
              </w:rPr>
              <w:t>Перемещение по карте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3BDAF7" w14:textId="3DBA2121" w:rsidR="00786E6E" w:rsidRPr="00150586" w:rsidRDefault="00786E6E" w:rsidP="00562B7D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 xml:space="preserve">Система должна </w:t>
            </w:r>
            <w:r w:rsidR="008A662D">
              <w:rPr>
                <w:rFonts w:eastAsia="Times New Roman" w:cs="Times New Roman"/>
                <w:sz w:val="17"/>
                <w:szCs w:val="17"/>
              </w:rPr>
              <w:t>позволять пользователю перемещаться в пределах границ игрового поля</w:t>
            </w:r>
            <w:r>
              <w:rPr>
                <w:rFonts w:eastAsia="Times New Roman" w:cs="Times New Roman"/>
                <w:sz w:val="17"/>
                <w:szCs w:val="17"/>
              </w:rPr>
              <w:t>.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1D98C7" w14:textId="77777777" w:rsidR="00786E6E" w:rsidRDefault="00786E6E" w:rsidP="00562B7D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Первичный анализ</w:t>
            </w:r>
            <w:r>
              <w:rPr>
                <w:rFonts w:eastAsia="Times New Roman" w:cs="Times New Roman"/>
                <w:sz w:val="17"/>
                <w:szCs w:val="17"/>
              </w:rPr>
              <w:t>;</w:t>
            </w:r>
          </w:p>
          <w:p w14:paraId="33D572C0" w14:textId="77777777" w:rsidR="00304C06" w:rsidRDefault="00786E6E" w:rsidP="00562B7D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«Границы системы»</w:t>
            </w:r>
            <w:r w:rsidR="00304C06">
              <w:rPr>
                <w:rFonts w:eastAsia="Times New Roman" w:cs="Times New Roman"/>
                <w:sz w:val="17"/>
                <w:szCs w:val="17"/>
              </w:rPr>
              <w:t>;</w:t>
            </w:r>
          </w:p>
          <w:p w14:paraId="477AEDB9" w14:textId="494E4E5B" w:rsidR="00786E6E" w:rsidRPr="00150586" w:rsidRDefault="00304C06" w:rsidP="00562B7D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17"/>
                <w:szCs w:val="17"/>
                <w:lang w:val="en-US"/>
              </w:rPr>
              <w:t>UC</w:t>
            </w:r>
            <w:r w:rsidRPr="00304C06">
              <w:rPr>
                <w:rFonts w:eastAsia="Times New Roman" w:cs="Times New Roman"/>
                <w:sz w:val="17"/>
                <w:szCs w:val="17"/>
              </w:rPr>
              <w:t>-0</w:t>
            </w:r>
            <w:r w:rsidRPr="00304C06">
              <w:rPr>
                <w:rFonts w:eastAsia="Times New Roman" w:cs="Times New Roman"/>
                <w:sz w:val="17"/>
                <w:szCs w:val="17"/>
              </w:rPr>
              <w:t>1</w:t>
            </w:r>
            <w:r w:rsidR="00786E6E">
              <w:rPr>
                <w:rFonts w:eastAsia="Times New Roman" w:cs="Times New Roman"/>
                <w:sz w:val="17"/>
                <w:szCs w:val="17"/>
              </w:rPr>
              <w:t>.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FEAD78" w14:textId="365C4870" w:rsidR="00786E6E" w:rsidRPr="00150586" w:rsidRDefault="008A662D" w:rsidP="00562B7D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17"/>
                <w:szCs w:val="17"/>
              </w:rPr>
              <w:t>Пользователь должен иметь возможность перемещаться по карте в пределах границ поля с помощью клавиш «</w:t>
            </w:r>
            <w:r>
              <w:rPr>
                <w:rFonts w:eastAsia="Times New Roman" w:cs="Times New Roman"/>
                <w:sz w:val="17"/>
                <w:szCs w:val="17"/>
                <w:lang w:val="en-US"/>
              </w:rPr>
              <w:t>A</w:t>
            </w:r>
            <w:r>
              <w:rPr>
                <w:rFonts w:eastAsia="Times New Roman" w:cs="Times New Roman"/>
                <w:sz w:val="17"/>
                <w:szCs w:val="17"/>
              </w:rPr>
              <w:t>» и «</w:t>
            </w:r>
            <w:r>
              <w:rPr>
                <w:rFonts w:eastAsia="Times New Roman" w:cs="Times New Roman"/>
                <w:sz w:val="17"/>
                <w:szCs w:val="17"/>
                <w:lang w:val="en-US"/>
              </w:rPr>
              <w:t>D</w:t>
            </w:r>
            <w:r>
              <w:rPr>
                <w:rFonts w:eastAsia="Times New Roman" w:cs="Times New Roman"/>
                <w:sz w:val="17"/>
                <w:szCs w:val="17"/>
              </w:rPr>
              <w:t>» на клавиатуре</w:t>
            </w:r>
            <w:r w:rsidR="00786E6E">
              <w:rPr>
                <w:rFonts w:eastAsia="Times New Roman" w:cs="Times New Roman"/>
                <w:sz w:val="17"/>
                <w:szCs w:val="17"/>
              </w:rPr>
              <w:t>.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51B793" w14:textId="77777777" w:rsidR="00786E6E" w:rsidRPr="00150586" w:rsidRDefault="00786E6E" w:rsidP="00562B7D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Must Have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FC5A39" w14:textId="6DC45DDD" w:rsidR="00786E6E" w:rsidRPr="00150586" w:rsidRDefault="00786E6E" w:rsidP="00562B7D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17"/>
                <w:szCs w:val="17"/>
              </w:rPr>
              <w:t>Испытание</w:t>
            </w:r>
            <w:r w:rsidRPr="00150586">
              <w:rPr>
                <w:rFonts w:eastAsia="Times New Roman" w:cs="Times New Roman"/>
                <w:sz w:val="17"/>
                <w:szCs w:val="17"/>
              </w:rPr>
              <w:t xml:space="preserve">. </w:t>
            </w:r>
            <w:r>
              <w:rPr>
                <w:rFonts w:eastAsia="Times New Roman" w:cs="Times New Roman"/>
                <w:sz w:val="17"/>
                <w:szCs w:val="17"/>
              </w:rPr>
              <w:t xml:space="preserve">Запуск каждого уровня и </w:t>
            </w:r>
            <w:r w:rsidR="008A662D">
              <w:rPr>
                <w:rFonts w:eastAsia="Times New Roman" w:cs="Times New Roman"/>
                <w:sz w:val="17"/>
                <w:szCs w:val="17"/>
              </w:rPr>
              <w:t>проверка плавного перемещения по всей карте в пределах границ поля. Персонаж не должен уходить за границы экрана</w:t>
            </w:r>
            <w:r>
              <w:rPr>
                <w:rFonts w:eastAsia="Times New Roman" w:cs="Times New Roman"/>
                <w:sz w:val="17"/>
                <w:szCs w:val="17"/>
              </w:rPr>
              <w:t>.</w:t>
            </w:r>
          </w:p>
        </w:tc>
      </w:tr>
      <w:tr w:rsidR="008A662D" w:rsidRPr="00150586" w14:paraId="16594B4A" w14:textId="77777777" w:rsidTr="00036994">
        <w:trPr>
          <w:cantSplit/>
          <w:trHeight w:val="1134"/>
          <w:jc w:val="center"/>
        </w:trPr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336C54" w14:textId="500F3967" w:rsidR="008A662D" w:rsidRPr="008A662D" w:rsidRDefault="008A662D" w:rsidP="008A662D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b/>
                <w:bCs/>
                <w:sz w:val="17"/>
                <w:szCs w:val="17"/>
              </w:rPr>
            </w:pPr>
            <w:r w:rsidRPr="00150586">
              <w:rPr>
                <w:rFonts w:eastAsia="Times New Roman" w:cs="Times New Roman"/>
                <w:b/>
                <w:bCs/>
                <w:sz w:val="17"/>
                <w:szCs w:val="17"/>
              </w:rPr>
              <w:t>FR-0</w:t>
            </w:r>
            <w:r>
              <w:rPr>
                <w:rFonts w:eastAsia="Times New Roman" w:cs="Times New Roman"/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0BCFC336" w14:textId="26A25548" w:rsidR="008A662D" w:rsidRPr="00150586" w:rsidRDefault="008A662D" w:rsidP="008A662D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Функциональное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80A949" w14:textId="625463FD" w:rsidR="008A662D" w:rsidRDefault="00A829D4" w:rsidP="008A662D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>
              <w:rPr>
                <w:rFonts w:eastAsia="Times New Roman" w:cs="Times New Roman"/>
                <w:sz w:val="17"/>
                <w:szCs w:val="17"/>
              </w:rPr>
              <w:t>Вместительность инвентаря пользователя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EB37FA" w14:textId="3500D677" w:rsidR="008A662D" w:rsidRPr="00150586" w:rsidRDefault="008A662D" w:rsidP="008A662D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 xml:space="preserve">Система должна </w:t>
            </w:r>
            <w:r w:rsidR="00A829D4">
              <w:rPr>
                <w:rFonts w:eastAsia="Times New Roman" w:cs="Times New Roman"/>
                <w:sz w:val="17"/>
                <w:szCs w:val="17"/>
              </w:rPr>
              <w:t xml:space="preserve">добавлять </w:t>
            </w:r>
            <w:r w:rsidR="007F6962">
              <w:rPr>
                <w:rFonts w:eastAsia="Times New Roman" w:cs="Times New Roman"/>
                <w:sz w:val="17"/>
                <w:szCs w:val="17"/>
              </w:rPr>
              <w:t xml:space="preserve">определённые </w:t>
            </w:r>
            <w:r w:rsidR="00A829D4">
              <w:rPr>
                <w:rFonts w:eastAsia="Times New Roman" w:cs="Times New Roman"/>
                <w:sz w:val="17"/>
                <w:szCs w:val="17"/>
              </w:rPr>
              <w:t>объекты взаимодействия</w:t>
            </w:r>
            <w:r w:rsidR="007F6962">
              <w:rPr>
                <w:rFonts w:eastAsia="Times New Roman" w:cs="Times New Roman"/>
                <w:sz w:val="17"/>
                <w:szCs w:val="17"/>
              </w:rPr>
              <w:t xml:space="preserve"> в инвентарь пользователя, но не больше 5 штук</w:t>
            </w:r>
            <w:r w:rsidR="00A829D4">
              <w:rPr>
                <w:rFonts w:eastAsia="Times New Roman" w:cs="Times New Roman"/>
                <w:sz w:val="17"/>
                <w:szCs w:val="17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486AB3" w14:textId="77777777" w:rsidR="008A662D" w:rsidRDefault="008A662D" w:rsidP="008A662D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Первичный анализ</w:t>
            </w:r>
            <w:r>
              <w:rPr>
                <w:rFonts w:eastAsia="Times New Roman" w:cs="Times New Roman"/>
                <w:sz w:val="17"/>
                <w:szCs w:val="17"/>
              </w:rPr>
              <w:t>;</w:t>
            </w:r>
          </w:p>
          <w:p w14:paraId="10CF3F39" w14:textId="543253CE" w:rsidR="008A662D" w:rsidRPr="00150586" w:rsidRDefault="008A662D" w:rsidP="008A662D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«Границы системы»</w:t>
            </w:r>
            <w:r>
              <w:rPr>
                <w:rFonts w:eastAsia="Times New Roman" w:cs="Times New Roman"/>
                <w:sz w:val="17"/>
                <w:szCs w:val="17"/>
              </w:rPr>
              <w:t>.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B93988" w14:textId="2796A01D" w:rsidR="008A662D" w:rsidRDefault="007F6962" w:rsidP="008A662D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>
              <w:rPr>
                <w:rFonts w:eastAsia="Times New Roman" w:cs="Times New Roman"/>
                <w:sz w:val="17"/>
                <w:szCs w:val="17"/>
              </w:rPr>
              <w:t>Пользователь может подбирать некоторые объекты для их применения в другом месте. Пользователь может переносить всего 5 объектов в инвентаре за раз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E10FB7" w14:textId="29112B47" w:rsidR="008A662D" w:rsidRPr="00150586" w:rsidRDefault="008A662D" w:rsidP="008A662D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Must Have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24BC51" w14:textId="5397BCCC" w:rsidR="008A662D" w:rsidRDefault="008A662D" w:rsidP="008A662D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>
              <w:rPr>
                <w:rFonts w:eastAsia="Times New Roman" w:cs="Times New Roman"/>
                <w:sz w:val="17"/>
                <w:szCs w:val="17"/>
              </w:rPr>
              <w:t>Испытание</w:t>
            </w:r>
            <w:r w:rsidRPr="00150586">
              <w:rPr>
                <w:rFonts w:eastAsia="Times New Roman" w:cs="Times New Roman"/>
                <w:sz w:val="17"/>
                <w:szCs w:val="17"/>
              </w:rPr>
              <w:t xml:space="preserve">. </w:t>
            </w:r>
            <w:r>
              <w:rPr>
                <w:rFonts w:eastAsia="Times New Roman" w:cs="Times New Roman"/>
                <w:sz w:val="17"/>
                <w:szCs w:val="17"/>
              </w:rPr>
              <w:t xml:space="preserve">Запуск каждого уровня и проверка </w:t>
            </w:r>
            <w:r w:rsidR="00036994">
              <w:rPr>
                <w:rFonts w:eastAsia="Times New Roman" w:cs="Times New Roman"/>
                <w:sz w:val="17"/>
                <w:szCs w:val="17"/>
              </w:rPr>
              <w:t>вместительности инвентаря. Проверка на возможность подобрать определённые объекты. Проверка на максимальное количество объектов в инвентаре.</w:t>
            </w:r>
          </w:p>
        </w:tc>
      </w:tr>
      <w:tr w:rsidR="00036994" w:rsidRPr="00150586" w14:paraId="697957D9" w14:textId="77777777" w:rsidTr="00036994">
        <w:trPr>
          <w:cantSplit/>
          <w:trHeight w:val="1134"/>
          <w:jc w:val="center"/>
        </w:trPr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8F48A2" w14:textId="6994302D" w:rsidR="00036994" w:rsidRPr="00150586" w:rsidRDefault="00036994" w:rsidP="00036994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b/>
                <w:bCs/>
                <w:sz w:val="17"/>
                <w:szCs w:val="17"/>
              </w:rPr>
            </w:pPr>
            <w:r w:rsidRPr="00150586">
              <w:rPr>
                <w:rFonts w:eastAsia="Times New Roman" w:cs="Times New Roman"/>
                <w:b/>
                <w:bCs/>
                <w:sz w:val="17"/>
                <w:szCs w:val="17"/>
              </w:rPr>
              <w:t>FR-0</w:t>
            </w:r>
            <w:r>
              <w:rPr>
                <w:rFonts w:eastAsia="Times New Roman" w:cs="Times New Roman"/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69E24DA2" w14:textId="09C8F685" w:rsidR="00036994" w:rsidRPr="00150586" w:rsidRDefault="00036994" w:rsidP="00036994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Функциональное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C93770" w14:textId="1EA5C902" w:rsidR="00036994" w:rsidRDefault="00036994" w:rsidP="00036994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>
              <w:rPr>
                <w:rFonts w:eastAsia="Times New Roman" w:cs="Times New Roman"/>
                <w:sz w:val="17"/>
                <w:szCs w:val="17"/>
              </w:rPr>
              <w:t xml:space="preserve">Действие таймера в особых событиях 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6099A2" w14:textId="3C3D5C3F" w:rsidR="00036994" w:rsidRPr="00150586" w:rsidRDefault="00036994" w:rsidP="00036994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 xml:space="preserve">Система должна </w:t>
            </w:r>
            <w:r w:rsidR="00637499">
              <w:rPr>
                <w:rFonts w:eastAsia="Times New Roman" w:cs="Times New Roman"/>
                <w:sz w:val="17"/>
                <w:szCs w:val="17"/>
              </w:rPr>
              <w:t>запускать внутренний таймер после определённого момента сценария</w:t>
            </w:r>
            <w:r>
              <w:rPr>
                <w:rFonts w:eastAsia="Times New Roman" w:cs="Times New Roman"/>
                <w:sz w:val="17"/>
                <w:szCs w:val="17"/>
              </w:rPr>
              <w:t xml:space="preserve"> </w:t>
            </w:r>
            <w:r w:rsidR="00637499">
              <w:rPr>
                <w:rFonts w:eastAsia="Times New Roman" w:cs="Times New Roman"/>
                <w:sz w:val="17"/>
                <w:szCs w:val="17"/>
              </w:rPr>
              <w:t>уровня для продвижения сценария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D9F6AB" w14:textId="77777777" w:rsidR="00036994" w:rsidRDefault="00036994" w:rsidP="00036994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Первичный анализ</w:t>
            </w:r>
            <w:r>
              <w:rPr>
                <w:rFonts w:eastAsia="Times New Roman" w:cs="Times New Roman"/>
                <w:sz w:val="17"/>
                <w:szCs w:val="17"/>
              </w:rPr>
              <w:t>;</w:t>
            </w:r>
          </w:p>
          <w:p w14:paraId="3FF29C71" w14:textId="6ED8DBC7" w:rsidR="00036994" w:rsidRPr="00150586" w:rsidRDefault="00036994" w:rsidP="00036994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«Границы системы»</w:t>
            </w:r>
            <w:r>
              <w:rPr>
                <w:rFonts w:eastAsia="Times New Roman" w:cs="Times New Roman"/>
                <w:sz w:val="17"/>
                <w:szCs w:val="17"/>
              </w:rPr>
              <w:t>.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68648E" w14:textId="35CCEF3A" w:rsidR="00036994" w:rsidRDefault="00637499" w:rsidP="00036994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>
              <w:rPr>
                <w:rFonts w:eastAsia="Times New Roman" w:cs="Times New Roman"/>
                <w:sz w:val="17"/>
                <w:szCs w:val="17"/>
              </w:rPr>
              <w:t>Во время прохождения уровня будут моменты, в которых надо выполнить определённые действия за данное время на таймере. В зависимости от действий игрока за время таймера сценарий движется по определённой ветке развития либо проигрыш, либо продолжение истории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E67CB2" w14:textId="5C17D385" w:rsidR="00036994" w:rsidRPr="00150586" w:rsidRDefault="00036994" w:rsidP="00036994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Must Have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4A7BB9" w14:textId="7D759994" w:rsidR="00036994" w:rsidRDefault="00036994" w:rsidP="00036994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>
              <w:rPr>
                <w:rFonts w:eastAsia="Times New Roman" w:cs="Times New Roman"/>
                <w:sz w:val="17"/>
                <w:szCs w:val="17"/>
              </w:rPr>
              <w:t>Испытание</w:t>
            </w:r>
            <w:r w:rsidRPr="00150586">
              <w:rPr>
                <w:rFonts w:eastAsia="Times New Roman" w:cs="Times New Roman"/>
                <w:sz w:val="17"/>
                <w:szCs w:val="17"/>
              </w:rPr>
              <w:t xml:space="preserve">. </w:t>
            </w:r>
            <w:r>
              <w:rPr>
                <w:rFonts w:eastAsia="Times New Roman" w:cs="Times New Roman"/>
                <w:sz w:val="17"/>
                <w:szCs w:val="17"/>
              </w:rPr>
              <w:t xml:space="preserve">Запуск каждого уровня и проверка </w:t>
            </w:r>
            <w:r w:rsidR="00637499">
              <w:rPr>
                <w:rFonts w:eastAsia="Times New Roman" w:cs="Times New Roman"/>
                <w:sz w:val="17"/>
                <w:szCs w:val="17"/>
              </w:rPr>
              <w:t>различных итогов в зависимости от действий игрока во время действия таймера</w:t>
            </w:r>
            <w:r>
              <w:rPr>
                <w:rFonts w:eastAsia="Times New Roman" w:cs="Times New Roman"/>
                <w:sz w:val="17"/>
                <w:szCs w:val="17"/>
              </w:rPr>
              <w:t>.</w:t>
            </w:r>
          </w:p>
        </w:tc>
      </w:tr>
      <w:tr w:rsidR="002446A5" w:rsidRPr="00150586" w14:paraId="3EB35DFD" w14:textId="77777777" w:rsidTr="00637499">
        <w:trPr>
          <w:cantSplit/>
          <w:trHeight w:val="1134"/>
          <w:jc w:val="center"/>
        </w:trPr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135D84" w14:textId="49FD8373" w:rsidR="002446A5" w:rsidRPr="00150586" w:rsidRDefault="002446A5" w:rsidP="002446A5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b/>
                <w:bCs/>
                <w:sz w:val="17"/>
                <w:szCs w:val="17"/>
              </w:rPr>
            </w:pPr>
            <w:r w:rsidRPr="00A161C6">
              <w:rPr>
                <w:rFonts w:eastAsia="Times New Roman" w:cs="Times New Roman"/>
                <w:b/>
                <w:bCs/>
                <w:sz w:val="17"/>
                <w:szCs w:val="17"/>
              </w:rPr>
              <w:t>FR-0</w:t>
            </w:r>
            <w:r>
              <w:rPr>
                <w:rFonts w:eastAsia="Times New Roman" w:cs="Times New Roman"/>
                <w:b/>
                <w:bCs/>
                <w:sz w:val="17"/>
                <w:szCs w:val="17"/>
              </w:rPr>
              <w:t>7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01F746AE" w14:textId="366DB996" w:rsidR="002446A5" w:rsidRPr="00150586" w:rsidRDefault="002446A5" w:rsidP="002446A5">
            <w:pPr>
              <w:spacing w:before="0" w:line="240" w:lineRule="auto"/>
              <w:ind w:left="113" w:right="113"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237DDD">
              <w:rPr>
                <w:rFonts w:eastAsia="Times New Roman" w:cs="Times New Roman"/>
                <w:sz w:val="17"/>
                <w:szCs w:val="17"/>
              </w:rPr>
              <w:t>Функциональное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5F3DC2" w14:textId="52786C9E" w:rsidR="002446A5" w:rsidRDefault="002446A5" w:rsidP="002446A5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>
              <w:rPr>
                <w:rFonts w:eastAsia="Times New Roman" w:cs="Times New Roman"/>
                <w:sz w:val="17"/>
                <w:szCs w:val="17"/>
              </w:rPr>
              <w:t>Изменение яркости экрана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D0F39F" w14:textId="765CC3F7" w:rsidR="002446A5" w:rsidRPr="00150586" w:rsidRDefault="002446A5" w:rsidP="002446A5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042742">
              <w:rPr>
                <w:rFonts w:eastAsia="Times New Roman" w:cs="Times New Roman"/>
                <w:sz w:val="17"/>
                <w:szCs w:val="17"/>
              </w:rPr>
              <w:t xml:space="preserve">Система должна </w:t>
            </w:r>
            <w:r>
              <w:rPr>
                <w:rFonts w:eastAsia="Times New Roman" w:cs="Times New Roman"/>
                <w:sz w:val="17"/>
                <w:szCs w:val="17"/>
              </w:rPr>
              <w:t>предоставлять пользователю возможность повысить/</w:t>
            </w:r>
            <w:r w:rsidRPr="00042742">
              <w:rPr>
                <w:rFonts w:eastAsia="Times New Roman" w:cs="Times New Roman"/>
                <w:sz w:val="17"/>
                <w:szCs w:val="17"/>
              </w:rPr>
              <w:t xml:space="preserve"> </w:t>
            </w:r>
            <w:r>
              <w:rPr>
                <w:rFonts w:eastAsia="Times New Roman" w:cs="Times New Roman"/>
                <w:sz w:val="17"/>
                <w:szCs w:val="17"/>
              </w:rPr>
              <w:t>уменьшить яркость экрана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8BC766" w14:textId="77777777" w:rsidR="002446A5" w:rsidRDefault="002446A5" w:rsidP="002446A5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Первичный анализ</w:t>
            </w:r>
            <w:r>
              <w:rPr>
                <w:rFonts w:eastAsia="Times New Roman" w:cs="Times New Roman"/>
                <w:sz w:val="17"/>
                <w:szCs w:val="17"/>
              </w:rPr>
              <w:t>;</w:t>
            </w:r>
          </w:p>
          <w:p w14:paraId="595AFF6E" w14:textId="77777777" w:rsidR="002446A5" w:rsidRDefault="002446A5" w:rsidP="002446A5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«Границы системы»</w:t>
            </w:r>
            <w:r>
              <w:rPr>
                <w:rFonts w:eastAsia="Times New Roman" w:cs="Times New Roman"/>
                <w:sz w:val="17"/>
                <w:szCs w:val="17"/>
              </w:rPr>
              <w:t>;</w:t>
            </w:r>
          </w:p>
          <w:p w14:paraId="011EC844" w14:textId="1C1E954B" w:rsidR="002446A5" w:rsidRPr="00150586" w:rsidRDefault="002446A5" w:rsidP="002446A5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>
              <w:rPr>
                <w:rFonts w:eastAsia="Times New Roman" w:cs="Times New Roman"/>
                <w:sz w:val="17"/>
                <w:szCs w:val="17"/>
                <w:lang w:val="en-US"/>
              </w:rPr>
              <w:t>UC</w:t>
            </w:r>
            <w:r w:rsidRPr="00304C06">
              <w:rPr>
                <w:rFonts w:eastAsia="Times New Roman" w:cs="Times New Roman"/>
                <w:sz w:val="17"/>
                <w:szCs w:val="17"/>
              </w:rPr>
              <w:t>-02</w:t>
            </w:r>
            <w:r>
              <w:rPr>
                <w:rFonts w:eastAsia="Times New Roman" w:cs="Times New Roman"/>
                <w:sz w:val="17"/>
                <w:szCs w:val="17"/>
              </w:rPr>
              <w:t>.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F58E26" w14:textId="43AB6011" w:rsidR="002446A5" w:rsidRDefault="002446A5" w:rsidP="002446A5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>
              <w:rPr>
                <w:rFonts w:eastAsia="Times New Roman" w:cs="Times New Roman"/>
                <w:sz w:val="17"/>
                <w:szCs w:val="17"/>
              </w:rPr>
              <w:t>Желательно предоставить пользователю возможность изменять настройки интерфейса для улучшения качества восприятия игры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5B06FE" w14:textId="33FA1B75" w:rsidR="002446A5" w:rsidRPr="00150586" w:rsidRDefault="002446A5" w:rsidP="002446A5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>
              <w:rPr>
                <w:rFonts w:eastAsia="Times New Roman" w:cs="Times New Roman"/>
                <w:sz w:val="17"/>
                <w:szCs w:val="17"/>
                <w:lang w:val="en-US"/>
              </w:rPr>
              <w:t>Should</w:t>
            </w:r>
            <w:r w:rsidRPr="00A94C4B">
              <w:rPr>
                <w:rFonts w:eastAsia="Times New Roman" w:cs="Times New Roman"/>
                <w:sz w:val="17"/>
                <w:szCs w:val="17"/>
              </w:rPr>
              <w:t xml:space="preserve"> Have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27FA1F" w14:textId="2D690F93" w:rsidR="002446A5" w:rsidRDefault="002446A5" w:rsidP="002446A5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B4606F">
              <w:rPr>
                <w:rFonts w:eastAsia="Times New Roman" w:cs="Times New Roman"/>
                <w:sz w:val="17"/>
                <w:szCs w:val="17"/>
              </w:rPr>
              <w:t>Испытание</w:t>
            </w:r>
            <w:r>
              <w:rPr>
                <w:rFonts w:eastAsia="Times New Roman" w:cs="Times New Roman"/>
                <w:sz w:val="17"/>
                <w:szCs w:val="17"/>
              </w:rPr>
              <w:t>. Изменить значение настроек яркости и посмотреть изменился ли внешний вид интерфейса</w:t>
            </w:r>
          </w:p>
        </w:tc>
      </w:tr>
      <w:tr w:rsidR="002446A5" w:rsidRPr="00150586" w14:paraId="251AAACE" w14:textId="77777777" w:rsidTr="00637499">
        <w:trPr>
          <w:cantSplit/>
          <w:trHeight w:val="1134"/>
          <w:jc w:val="center"/>
        </w:trPr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907EF1" w14:textId="6A5AA1EC" w:rsidR="002446A5" w:rsidRPr="00150586" w:rsidRDefault="002446A5" w:rsidP="002446A5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b/>
                <w:bCs/>
                <w:sz w:val="17"/>
                <w:szCs w:val="17"/>
              </w:rPr>
            </w:pPr>
            <w:r w:rsidRPr="00A161C6">
              <w:rPr>
                <w:rFonts w:eastAsia="Times New Roman" w:cs="Times New Roman"/>
                <w:b/>
                <w:bCs/>
                <w:sz w:val="17"/>
                <w:szCs w:val="17"/>
              </w:rPr>
              <w:t>FR-0</w:t>
            </w:r>
            <w:r>
              <w:rPr>
                <w:rFonts w:eastAsia="Times New Roman" w:cs="Times New Roman"/>
                <w:b/>
                <w:bCs/>
                <w:sz w:val="17"/>
                <w:szCs w:val="17"/>
              </w:rPr>
              <w:t>8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0F629F32" w14:textId="2A757181" w:rsidR="002446A5" w:rsidRPr="00150586" w:rsidRDefault="002446A5" w:rsidP="002446A5">
            <w:pPr>
              <w:spacing w:before="0" w:line="240" w:lineRule="auto"/>
              <w:ind w:left="113" w:right="113"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237DDD">
              <w:rPr>
                <w:rFonts w:eastAsia="Times New Roman" w:cs="Times New Roman"/>
                <w:sz w:val="17"/>
                <w:szCs w:val="17"/>
              </w:rPr>
              <w:t>Функциональное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820B1E" w14:textId="4FDC7EEF" w:rsidR="002446A5" w:rsidRDefault="002446A5" w:rsidP="002446A5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>
              <w:rPr>
                <w:rFonts w:eastAsia="Times New Roman" w:cs="Times New Roman"/>
                <w:sz w:val="17"/>
                <w:szCs w:val="17"/>
              </w:rPr>
              <w:t>Изменение громкости звуковых эффектов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F16273" w14:textId="1D09BF78" w:rsidR="002446A5" w:rsidRPr="00150586" w:rsidRDefault="002446A5" w:rsidP="002446A5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042742">
              <w:rPr>
                <w:rFonts w:eastAsia="Times New Roman" w:cs="Times New Roman"/>
                <w:sz w:val="17"/>
                <w:szCs w:val="17"/>
              </w:rPr>
              <w:t xml:space="preserve">Система должна </w:t>
            </w:r>
            <w:r>
              <w:rPr>
                <w:rFonts w:eastAsia="Times New Roman" w:cs="Times New Roman"/>
                <w:sz w:val="17"/>
                <w:szCs w:val="17"/>
              </w:rPr>
              <w:t>предоставлять пользователю возможность повысить/</w:t>
            </w:r>
            <w:r w:rsidRPr="00042742">
              <w:rPr>
                <w:rFonts w:eastAsia="Times New Roman" w:cs="Times New Roman"/>
                <w:sz w:val="17"/>
                <w:szCs w:val="17"/>
              </w:rPr>
              <w:t xml:space="preserve"> </w:t>
            </w:r>
            <w:r>
              <w:rPr>
                <w:rFonts w:eastAsia="Times New Roman" w:cs="Times New Roman"/>
                <w:sz w:val="17"/>
                <w:szCs w:val="17"/>
              </w:rPr>
              <w:t xml:space="preserve">уменьшить </w:t>
            </w:r>
            <w:r>
              <w:rPr>
                <w:rFonts w:eastAsia="Times New Roman" w:cs="Times New Roman"/>
                <w:sz w:val="17"/>
                <w:szCs w:val="17"/>
              </w:rPr>
              <w:t>громкость</w:t>
            </w:r>
            <w:r>
              <w:rPr>
                <w:rFonts w:eastAsia="Times New Roman" w:cs="Times New Roman"/>
                <w:sz w:val="17"/>
                <w:szCs w:val="17"/>
              </w:rPr>
              <w:t xml:space="preserve"> </w:t>
            </w:r>
            <w:r>
              <w:rPr>
                <w:rFonts w:eastAsia="Times New Roman" w:cs="Times New Roman"/>
                <w:sz w:val="17"/>
                <w:szCs w:val="17"/>
              </w:rPr>
              <w:t>звуковых эффектов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AE815B" w14:textId="77777777" w:rsidR="002446A5" w:rsidRDefault="002446A5" w:rsidP="002446A5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Первичный анализ</w:t>
            </w:r>
            <w:r>
              <w:rPr>
                <w:rFonts w:eastAsia="Times New Roman" w:cs="Times New Roman"/>
                <w:sz w:val="17"/>
                <w:szCs w:val="17"/>
              </w:rPr>
              <w:t>;</w:t>
            </w:r>
          </w:p>
          <w:p w14:paraId="1CA52DEB" w14:textId="77777777" w:rsidR="002446A5" w:rsidRDefault="002446A5" w:rsidP="002446A5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«Границы системы»</w:t>
            </w:r>
            <w:r>
              <w:rPr>
                <w:rFonts w:eastAsia="Times New Roman" w:cs="Times New Roman"/>
                <w:sz w:val="17"/>
                <w:szCs w:val="17"/>
              </w:rPr>
              <w:t>;</w:t>
            </w:r>
          </w:p>
          <w:p w14:paraId="5F5ACCD6" w14:textId="07DF4A25" w:rsidR="002446A5" w:rsidRPr="00150586" w:rsidRDefault="002446A5" w:rsidP="002446A5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>
              <w:rPr>
                <w:rFonts w:eastAsia="Times New Roman" w:cs="Times New Roman"/>
                <w:sz w:val="17"/>
                <w:szCs w:val="17"/>
                <w:lang w:val="en-US"/>
              </w:rPr>
              <w:t>UC</w:t>
            </w:r>
            <w:r w:rsidRPr="00304C06">
              <w:rPr>
                <w:rFonts w:eastAsia="Times New Roman" w:cs="Times New Roman"/>
                <w:sz w:val="17"/>
                <w:szCs w:val="17"/>
              </w:rPr>
              <w:t>-02</w:t>
            </w:r>
            <w:r>
              <w:rPr>
                <w:rFonts w:eastAsia="Times New Roman" w:cs="Times New Roman"/>
                <w:sz w:val="17"/>
                <w:szCs w:val="17"/>
              </w:rPr>
              <w:t>.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711FB5" w14:textId="02CCFB62" w:rsidR="002446A5" w:rsidRDefault="002446A5" w:rsidP="002446A5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>
              <w:rPr>
                <w:rFonts w:eastAsia="Times New Roman" w:cs="Times New Roman"/>
                <w:sz w:val="17"/>
                <w:szCs w:val="17"/>
              </w:rPr>
              <w:t>Желательно предоставить пользователю возможность изменять настройки интерфейса для улучшения качества восприятия игры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DA4728" w14:textId="48063CF3" w:rsidR="002446A5" w:rsidRPr="00150586" w:rsidRDefault="002446A5" w:rsidP="002446A5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>
              <w:rPr>
                <w:rFonts w:eastAsia="Times New Roman" w:cs="Times New Roman"/>
                <w:sz w:val="17"/>
                <w:szCs w:val="17"/>
                <w:lang w:val="en-US"/>
              </w:rPr>
              <w:t>Should</w:t>
            </w:r>
            <w:r w:rsidRPr="00A94C4B">
              <w:rPr>
                <w:rFonts w:eastAsia="Times New Roman" w:cs="Times New Roman"/>
                <w:sz w:val="17"/>
                <w:szCs w:val="17"/>
              </w:rPr>
              <w:t xml:space="preserve"> Have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E8B2A8" w14:textId="3085B5FE" w:rsidR="002446A5" w:rsidRDefault="002446A5" w:rsidP="002446A5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B4606F">
              <w:rPr>
                <w:rFonts w:eastAsia="Times New Roman" w:cs="Times New Roman"/>
                <w:sz w:val="17"/>
                <w:szCs w:val="17"/>
              </w:rPr>
              <w:t>Испытание</w:t>
            </w:r>
            <w:r>
              <w:rPr>
                <w:rFonts w:eastAsia="Times New Roman" w:cs="Times New Roman"/>
                <w:sz w:val="17"/>
                <w:szCs w:val="17"/>
              </w:rPr>
              <w:t>. Изменить значение настроек яркости</w:t>
            </w:r>
            <w:r>
              <w:rPr>
                <w:rFonts w:eastAsia="Times New Roman" w:cs="Times New Roman"/>
                <w:sz w:val="17"/>
                <w:szCs w:val="17"/>
              </w:rPr>
              <w:t>, запустить каждый уровень для проверки</w:t>
            </w:r>
            <w:r>
              <w:rPr>
                <w:rFonts w:eastAsia="Times New Roman" w:cs="Times New Roman"/>
                <w:sz w:val="17"/>
                <w:szCs w:val="17"/>
              </w:rPr>
              <w:t xml:space="preserve"> измен</w:t>
            </w:r>
            <w:r>
              <w:rPr>
                <w:rFonts w:eastAsia="Times New Roman" w:cs="Times New Roman"/>
                <w:sz w:val="17"/>
                <w:szCs w:val="17"/>
              </w:rPr>
              <w:t>ения громкости звуковых эффектов</w:t>
            </w:r>
          </w:p>
        </w:tc>
      </w:tr>
    </w:tbl>
    <w:p w14:paraId="40D07E76" w14:textId="60CC8684" w:rsidR="00786E6E" w:rsidRDefault="002446A5" w:rsidP="00150586">
      <w:pPr>
        <w:keepNext/>
        <w:pageBreakBefore/>
        <w:spacing w:before="0"/>
        <w:ind w:firstLine="0"/>
        <w:contextualSpacing w:val="0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lastRenderedPageBreak/>
        <w:t>Продолжение таблицы 1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8"/>
        <w:gridCol w:w="736"/>
        <w:gridCol w:w="1343"/>
        <w:gridCol w:w="1780"/>
        <w:gridCol w:w="1450"/>
        <w:gridCol w:w="1370"/>
        <w:gridCol w:w="849"/>
        <w:gridCol w:w="1455"/>
      </w:tblGrid>
      <w:tr w:rsidR="002446A5" w14:paraId="68B53380" w14:textId="77777777" w:rsidTr="00830035">
        <w:trPr>
          <w:cantSplit/>
          <w:trHeight w:val="1134"/>
          <w:jc w:val="center"/>
        </w:trPr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B601DE" w14:textId="77777777" w:rsidR="002446A5" w:rsidRPr="00150586" w:rsidRDefault="002446A5" w:rsidP="00562B7D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b/>
                <w:bCs/>
                <w:sz w:val="17"/>
                <w:szCs w:val="17"/>
              </w:rPr>
            </w:pPr>
            <w:r w:rsidRPr="00A161C6">
              <w:rPr>
                <w:rFonts w:eastAsia="Times New Roman" w:cs="Times New Roman"/>
                <w:b/>
                <w:bCs/>
                <w:sz w:val="17"/>
                <w:szCs w:val="17"/>
              </w:rPr>
              <w:t>FR-0</w:t>
            </w:r>
            <w:r>
              <w:rPr>
                <w:rFonts w:eastAsia="Times New Roman" w:cs="Times New Roman"/>
                <w:b/>
                <w:bCs/>
                <w:sz w:val="17"/>
                <w:szCs w:val="17"/>
              </w:rPr>
              <w:t>9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067294E4" w14:textId="77777777" w:rsidR="002446A5" w:rsidRPr="00150586" w:rsidRDefault="002446A5" w:rsidP="00562B7D">
            <w:pPr>
              <w:spacing w:before="0" w:line="240" w:lineRule="auto"/>
              <w:ind w:left="113" w:right="113"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237DDD">
              <w:rPr>
                <w:rFonts w:eastAsia="Times New Roman" w:cs="Times New Roman"/>
                <w:sz w:val="17"/>
                <w:szCs w:val="17"/>
              </w:rPr>
              <w:t>Функциональное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C6B03D" w14:textId="77777777" w:rsidR="002446A5" w:rsidRDefault="002446A5" w:rsidP="00562B7D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>
              <w:rPr>
                <w:rFonts w:eastAsia="Times New Roman" w:cs="Times New Roman"/>
                <w:sz w:val="17"/>
                <w:szCs w:val="17"/>
              </w:rPr>
              <w:t>Сохранение прогресса прохождения уровня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6403F5" w14:textId="120FE71B" w:rsidR="002446A5" w:rsidRPr="00150586" w:rsidRDefault="002446A5" w:rsidP="00562B7D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042742">
              <w:rPr>
                <w:rFonts w:eastAsia="Times New Roman" w:cs="Times New Roman"/>
                <w:sz w:val="17"/>
                <w:szCs w:val="17"/>
              </w:rPr>
              <w:t xml:space="preserve">Система должна </w:t>
            </w:r>
            <w:r>
              <w:rPr>
                <w:rFonts w:eastAsia="Times New Roman" w:cs="Times New Roman"/>
                <w:sz w:val="17"/>
                <w:szCs w:val="17"/>
              </w:rPr>
              <w:t xml:space="preserve">сохранять прогресс прохождения </w:t>
            </w:r>
            <w:r w:rsidR="00743916">
              <w:rPr>
                <w:rFonts w:eastAsia="Times New Roman" w:cs="Times New Roman"/>
                <w:sz w:val="17"/>
                <w:szCs w:val="17"/>
              </w:rPr>
              <w:t xml:space="preserve">после </w:t>
            </w:r>
            <w:r w:rsidR="00D13D58">
              <w:rPr>
                <w:rFonts w:eastAsia="Times New Roman" w:cs="Times New Roman"/>
                <w:sz w:val="17"/>
                <w:szCs w:val="17"/>
              </w:rPr>
              <w:t>достижения</w:t>
            </w:r>
            <w:r w:rsidR="00743916">
              <w:rPr>
                <w:rFonts w:eastAsia="Times New Roman" w:cs="Times New Roman"/>
                <w:sz w:val="17"/>
                <w:szCs w:val="17"/>
              </w:rPr>
              <w:t xml:space="preserve"> контрольной точки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F881C7" w14:textId="77777777" w:rsidR="002446A5" w:rsidRDefault="002446A5" w:rsidP="00562B7D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Первичный анализ</w:t>
            </w:r>
            <w:r>
              <w:rPr>
                <w:rFonts w:eastAsia="Times New Roman" w:cs="Times New Roman"/>
                <w:sz w:val="17"/>
                <w:szCs w:val="17"/>
              </w:rPr>
              <w:t>;</w:t>
            </w:r>
          </w:p>
          <w:p w14:paraId="20979CD7" w14:textId="77777777" w:rsidR="002446A5" w:rsidRPr="00150586" w:rsidRDefault="002446A5" w:rsidP="00562B7D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«Границы системы»</w:t>
            </w:r>
            <w:r>
              <w:rPr>
                <w:rFonts w:eastAsia="Times New Roman" w:cs="Times New Roman"/>
                <w:sz w:val="17"/>
                <w:szCs w:val="17"/>
              </w:rPr>
              <w:t>.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68AD02" w14:textId="21B7833C" w:rsidR="002446A5" w:rsidRDefault="00D13D58" w:rsidP="00562B7D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>
              <w:rPr>
                <w:rFonts w:eastAsia="Times New Roman" w:cs="Times New Roman"/>
                <w:sz w:val="17"/>
                <w:szCs w:val="17"/>
              </w:rPr>
              <w:t xml:space="preserve">Прохождение уровня рассчитано на 15-30 минут, в процессе прохождения могут случиться разные ситуации, поэтому по мере прохождения прогресс сохраняется на контрольных точках. После выхода из уровня пользователь продолжает прохождение уровня с последней контрольной точки 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C21BD1" w14:textId="77777777" w:rsidR="002446A5" w:rsidRPr="00150586" w:rsidRDefault="002446A5" w:rsidP="00562B7D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>
              <w:rPr>
                <w:rFonts w:eastAsia="Times New Roman" w:cs="Times New Roman"/>
                <w:sz w:val="17"/>
                <w:szCs w:val="17"/>
                <w:lang w:val="en-US"/>
              </w:rPr>
              <w:t>Should</w:t>
            </w:r>
            <w:r w:rsidRPr="00A94C4B">
              <w:rPr>
                <w:rFonts w:eastAsia="Times New Roman" w:cs="Times New Roman"/>
                <w:sz w:val="17"/>
                <w:szCs w:val="17"/>
              </w:rPr>
              <w:t xml:space="preserve"> Have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B1DE97" w14:textId="3812A7C2" w:rsidR="002446A5" w:rsidRDefault="00D13D58" w:rsidP="00562B7D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>
              <w:rPr>
                <w:rFonts w:eastAsia="Times New Roman" w:cs="Times New Roman"/>
                <w:sz w:val="17"/>
                <w:szCs w:val="17"/>
              </w:rPr>
              <w:t xml:space="preserve">Испытание. </w:t>
            </w:r>
            <w:r w:rsidR="006469AC">
              <w:rPr>
                <w:rFonts w:eastAsia="Times New Roman" w:cs="Times New Roman"/>
                <w:sz w:val="17"/>
                <w:szCs w:val="17"/>
              </w:rPr>
              <w:t xml:space="preserve">Запуск каждого уровня прохождение до контрольной точки, после чего выход из уровня, а потом продолжение прохождения уровня </w:t>
            </w:r>
          </w:p>
        </w:tc>
      </w:tr>
      <w:tr w:rsidR="00D01E93" w14:paraId="3FE615A8" w14:textId="77777777" w:rsidTr="00D01E93">
        <w:trPr>
          <w:cantSplit/>
          <w:trHeight w:val="172"/>
          <w:jc w:val="center"/>
        </w:trPr>
        <w:tc>
          <w:tcPr>
            <w:tcW w:w="1020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877025" w14:textId="28630A46" w:rsidR="00D01E93" w:rsidRDefault="00D01E93" w:rsidP="00D01E9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b/>
                <w:bCs/>
                <w:sz w:val="17"/>
                <w:szCs w:val="17"/>
              </w:rPr>
              <w:t>Нефункциональные требования (NFR)</w:t>
            </w:r>
          </w:p>
        </w:tc>
      </w:tr>
      <w:tr w:rsidR="00D01E93" w14:paraId="17065C3C" w14:textId="77777777" w:rsidTr="00830035">
        <w:trPr>
          <w:cantSplit/>
          <w:trHeight w:val="1134"/>
          <w:jc w:val="center"/>
        </w:trPr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186FD1" w14:textId="630FF207" w:rsidR="00D01E93" w:rsidRPr="00A161C6" w:rsidRDefault="00D01E93" w:rsidP="00D01E9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b/>
                <w:bCs/>
                <w:sz w:val="17"/>
                <w:szCs w:val="17"/>
              </w:rPr>
            </w:pPr>
            <w:r w:rsidRPr="00150586">
              <w:rPr>
                <w:rFonts w:eastAsia="Times New Roman" w:cs="Times New Roman"/>
                <w:b/>
                <w:bCs/>
                <w:sz w:val="17"/>
                <w:szCs w:val="17"/>
              </w:rPr>
              <w:t>NFR-01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2B8670AE" w14:textId="1BD6ED17" w:rsidR="00D01E93" w:rsidRPr="00237DDD" w:rsidRDefault="00D01E93" w:rsidP="00D01E93">
            <w:pPr>
              <w:spacing w:before="0" w:line="240" w:lineRule="auto"/>
              <w:ind w:left="113" w:right="113"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 xml:space="preserve">Нефункциональное / </w:t>
            </w:r>
            <w:r>
              <w:rPr>
                <w:rFonts w:eastAsia="Times New Roman" w:cs="Times New Roman"/>
                <w:sz w:val="17"/>
                <w:szCs w:val="17"/>
              </w:rPr>
              <w:t>Нормативные требования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9D8F30" w14:textId="35BF0F52" w:rsidR="00D01E93" w:rsidRDefault="00D01E93" w:rsidP="00D01E9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242DF5">
              <w:rPr>
                <w:rFonts w:eastAsia="Times New Roman" w:cs="Times New Roman"/>
                <w:sz w:val="17"/>
                <w:szCs w:val="17"/>
              </w:rPr>
              <w:t>Возрастное ограничение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8B0552" w14:textId="20AB2EDE" w:rsidR="00D01E93" w:rsidRPr="00042742" w:rsidRDefault="00D01E93" w:rsidP="00D01E9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>
              <w:rPr>
                <w:rFonts w:eastAsia="Times New Roman" w:cs="Times New Roman"/>
                <w:sz w:val="17"/>
                <w:szCs w:val="17"/>
              </w:rPr>
              <w:t>Программа должна иметь интерфейс, учитывающий возрастное ограничение пользователей (6+)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57EF50" w14:textId="2C3316C6" w:rsidR="00D01E93" w:rsidRPr="00150586" w:rsidRDefault="00D01E93" w:rsidP="00D01E9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>
              <w:rPr>
                <w:rFonts w:eastAsia="Times New Roman" w:cs="Times New Roman"/>
                <w:sz w:val="17"/>
                <w:szCs w:val="17"/>
              </w:rPr>
              <w:t>Предварительный анализ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847F59" w14:textId="1D11411F" w:rsidR="00D01E93" w:rsidRDefault="00D01E93" w:rsidP="00D01E9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2939E2">
              <w:rPr>
                <w:rFonts w:eastAsia="Times New Roman" w:cs="Times New Roman"/>
                <w:sz w:val="17"/>
                <w:szCs w:val="17"/>
              </w:rPr>
              <w:t>Интерфейс программы должен быть наглядно понятен любому пользователю 6+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161E0D" w14:textId="15EBF8D9" w:rsidR="00D01E93" w:rsidRDefault="00D01E93" w:rsidP="00D01E9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  <w:lang w:val="en-US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Must Have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8BA358" w14:textId="2567760C" w:rsidR="00D01E93" w:rsidRDefault="00D01E93" w:rsidP="00D01E9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>
              <w:rPr>
                <w:rFonts w:eastAsia="Times New Roman" w:cs="Times New Roman"/>
                <w:sz w:val="17"/>
                <w:szCs w:val="17"/>
              </w:rPr>
              <w:t>Демонстрация</w:t>
            </w:r>
            <w:r w:rsidRPr="00150586">
              <w:rPr>
                <w:rFonts w:eastAsia="Times New Roman" w:cs="Times New Roman"/>
                <w:sz w:val="17"/>
                <w:szCs w:val="17"/>
              </w:rPr>
              <w:t xml:space="preserve">. </w:t>
            </w:r>
            <w:r>
              <w:rPr>
                <w:rFonts w:eastAsia="Times New Roman" w:cs="Times New Roman"/>
                <w:sz w:val="17"/>
                <w:szCs w:val="17"/>
              </w:rPr>
              <w:t>Программа должна иметь интуитивно-понятный интерфейс</w:t>
            </w:r>
            <w:r w:rsidRPr="00150586">
              <w:rPr>
                <w:rFonts w:eastAsia="Times New Roman" w:cs="Times New Roman"/>
                <w:sz w:val="17"/>
                <w:szCs w:val="17"/>
              </w:rPr>
              <w:t>.</w:t>
            </w:r>
          </w:p>
        </w:tc>
      </w:tr>
      <w:tr w:rsidR="00D01E93" w14:paraId="3FE3AA8E" w14:textId="77777777" w:rsidTr="00830035">
        <w:trPr>
          <w:cantSplit/>
          <w:trHeight w:val="1134"/>
          <w:jc w:val="center"/>
        </w:trPr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A626C6" w14:textId="0D285FF0" w:rsidR="00D01E93" w:rsidRPr="00A161C6" w:rsidRDefault="00D01E93" w:rsidP="00D01E9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b/>
                <w:bCs/>
                <w:sz w:val="17"/>
                <w:szCs w:val="17"/>
              </w:rPr>
            </w:pPr>
            <w:r w:rsidRPr="00150586">
              <w:rPr>
                <w:rFonts w:eastAsia="Times New Roman" w:cs="Times New Roman"/>
                <w:b/>
                <w:bCs/>
                <w:sz w:val="17"/>
                <w:szCs w:val="17"/>
              </w:rPr>
              <w:t>NFR-0</w:t>
            </w:r>
            <w:r>
              <w:rPr>
                <w:rFonts w:eastAsia="Times New Roman" w:cs="Times New Roman"/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332A5472" w14:textId="60F528CB" w:rsidR="00D01E93" w:rsidRPr="00237DDD" w:rsidRDefault="00D01E93" w:rsidP="00D01E93">
            <w:pPr>
              <w:spacing w:before="0" w:line="240" w:lineRule="auto"/>
              <w:ind w:left="113" w:right="113"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 xml:space="preserve">Нефункциональное / </w:t>
            </w:r>
            <w:r>
              <w:rPr>
                <w:rFonts w:eastAsia="Times New Roman" w:cs="Times New Roman"/>
                <w:sz w:val="17"/>
                <w:szCs w:val="17"/>
              </w:rPr>
              <w:t>Нормативные требования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F65D12" w14:textId="382ACCD6" w:rsidR="00D01E93" w:rsidRDefault="00D01E93" w:rsidP="00D01E9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>
              <w:rPr>
                <w:rFonts w:eastAsia="Times New Roman" w:cs="Times New Roman"/>
                <w:sz w:val="17"/>
                <w:szCs w:val="17"/>
              </w:rPr>
              <w:t>Жестокий и травмирующий контент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5D7C90" w14:textId="5D010675" w:rsidR="00D01E93" w:rsidRPr="00042742" w:rsidRDefault="00D01E93" w:rsidP="00D01E9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2939E2">
              <w:rPr>
                <w:rFonts w:eastAsia="Times New Roman" w:cs="Times New Roman"/>
                <w:sz w:val="17"/>
                <w:szCs w:val="17"/>
              </w:rPr>
              <w:t>Интерфейс программы</w:t>
            </w:r>
            <w:r>
              <w:rPr>
                <w:rFonts w:eastAsia="Times New Roman" w:cs="Times New Roman"/>
                <w:sz w:val="17"/>
                <w:szCs w:val="17"/>
              </w:rPr>
              <w:t xml:space="preserve"> не</w:t>
            </w:r>
            <w:r w:rsidRPr="002939E2">
              <w:rPr>
                <w:rFonts w:eastAsia="Times New Roman" w:cs="Times New Roman"/>
                <w:sz w:val="17"/>
                <w:szCs w:val="17"/>
              </w:rPr>
              <w:t xml:space="preserve"> должен </w:t>
            </w:r>
            <w:r>
              <w:rPr>
                <w:rFonts w:eastAsia="Times New Roman" w:cs="Times New Roman"/>
                <w:sz w:val="17"/>
                <w:szCs w:val="17"/>
              </w:rPr>
              <w:t xml:space="preserve">содержать </w:t>
            </w:r>
            <w:r w:rsidRPr="00D60920">
              <w:rPr>
                <w:rFonts w:eastAsia="Times New Roman" w:cs="Times New Roman"/>
                <w:sz w:val="17"/>
                <w:szCs w:val="17"/>
              </w:rPr>
              <w:t xml:space="preserve">ненатуралистические изображения или описание несчастного случая, аварии, катастрофы либо ненасильственной смерти без демонстрации их последствий, которые могут вызывать у </w:t>
            </w:r>
            <w:r>
              <w:rPr>
                <w:rFonts w:eastAsia="Times New Roman" w:cs="Times New Roman"/>
                <w:sz w:val="17"/>
                <w:szCs w:val="17"/>
              </w:rPr>
              <w:t>пользователей</w:t>
            </w:r>
            <w:r w:rsidRPr="00D60920">
              <w:rPr>
                <w:rFonts w:eastAsia="Times New Roman" w:cs="Times New Roman"/>
                <w:sz w:val="17"/>
                <w:szCs w:val="17"/>
              </w:rPr>
              <w:t xml:space="preserve"> страх, ужас или панику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80986C" w14:textId="0B6192BF" w:rsidR="00D01E93" w:rsidRPr="00150586" w:rsidRDefault="00D01E93" w:rsidP="00D01E9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>
              <w:rPr>
                <w:rFonts w:eastAsia="Times New Roman" w:cs="Times New Roman"/>
                <w:sz w:val="17"/>
                <w:szCs w:val="17"/>
              </w:rPr>
              <w:t>Предварительный анализ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6447AA" w14:textId="39474D81" w:rsidR="00D01E93" w:rsidRDefault="00D01E93" w:rsidP="00D01E9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>
              <w:rPr>
                <w:rFonts w:eastAsia="Times New Roman" w:cs="Times New Roman"/>
                <w:sz w:val="17"/>
                <w:szCs w:val="17"/>
              </w:rPr>
              <w:t xml:space="preserve">Интерфейс программы 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1E3C32" w14:textId="7F751677" w:rsidR="00D01E93" w:rsidRDefault="00D01E93" w:rsidP="00D01E9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  <w:lang w:val="en-US"/>
              </w:rPr>
            </w:pPr>
            <w:r>
              <w:rPr>
                <w:rFonts w:eastAsia="Times New Roman" w:cs="Times New Roman"/>
                <w:sz w:val="17"/>
                <w:szCs w:val="17"/>
                <w:lang w:val="en-US"/>
              </w:rPr>
              <w:t>Wont</w:t>
            </w:r>
            <w:r w:rsidRPr="00150586">
              <w:rPr>
                <w:rFonts w:eastAsia="Times New Roman" w:cs="Times New Roman"/>
                <w:sz w:val="17"/>
                <w:szCs w:val="17"/>
              </w:rPr>
              <w:t xml:space="preserve"> Have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F81252" w14:textId="49EBD3CF" w:rsidR="00D01E93" w:rsidRDefault="00D01E93" w:rsidP="00D01E9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>
              <w:rPr>
                <w:rFonts w:eastAsia="Times New Roman" w:cs="Times New Roman"/>
                <w:sz w:val="17"/>
                <w:szCs w:val="17"/>
              </w:rPr>
              <w:t>Демонстрация</w:t>
            </w:r>
            <w:r w:rsidRPr="00150586">
              <w:rPr>
                <w:rFonts w:eastAsia="Times New Roman" w:cs="Times New Roman"/>
                <w:sz w:val="17"/>
                <w:szCs w:val="17"/>
              </w:rPr>
              <w:t xml:space="preserve">. </w:t>
            </w:r>
            <w:r>
              <w:rPr>
                <w:rFonts w:eastAsia="Times New Roman" w:cs="Times New Roman"/>
                <w:sz w:val="17"/>
                <w:szCs w:val="17"/>
              </w:rPr>
              <w:t>Программа должна иметь интуитивно-понятный интерфейс</w:t>
            </w:r>
            <w:r w:rsidRPr="00150586">
              <w:rPr>
                <w:rFonts w:eastAsia="Times New Roman" w:cs="Times New Roman"/>
                <w:sz w:val="17"/>
                <w:szCs w:val="17"/>
              </w:rPr>
              <w:t>.</w:t>
            </w:r>
          </w:p>
        </w:tc>
      </w:tr>
      <w:tr w:rsidR="009242F6" w14:paraId="11D5CEDE" w14:textId="77777777" w:rsidTr="00830035">
        <w:trPr>
          <w:cantSplit/>
          <w:trHeight w:val="1134"/>
          <w:jc w:val="center"/>
        </w:trPr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7C91FD" w14:textId="7DC51A50" w:rsidR="009242F6" w:rsidRPr="009242F6" w:rsidRDefault="009242F6" w:rsidP="009242F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b/>
                <w:bCs/>
                <w:sz w:val="17"/>
                <w:szCs w:val="17"/>
              </w:rPr>
            </w:pPr>
            <w:r w:rsidRPr="00150586">
              <w:rPr>
                <w:rFonts w:eastAsia="Times New Roman" w:cs="Times New Roman"/>
                <w:b/>
                <w:bCs/>
                <w:sz w:val="17"/>
                <w:szCs w:val="17"/>
              </w:rPr>
              <w:t>NFR-0</w:t>
            </w:r>
            <w:r>
              <w:rPr>
                <w:rFonts w:eastAsia="Times New Roman" w:cs="Times New Roman"/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66F95699" w14:textId="6D140E97" w:rsidR="009242F6" w:rsidRPr="00150586" w:rsidRDefault="009242F6" w:rsidP="009242F6">
            <w:pPr>
              <w:spacing w:before="0" w:line="240" w:lineRule="auto"/>
              <w:ind w:left="113" w:right="113"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Нефункциональное / Производительность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7C148F" w14:textId="35809C62" w:rsidR="009242F6" w:rsidRDefault="009242F6" w:rsidP="009242F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 xml:space="preserve">Время запуска </w:t>
            </w:r>
            <w:r>
              <w:rPr>
                <w:rFonts w:eastAsia="Times New Roman" w:cs="Times New Roman"/>
                <w:sz w:val="17"/>
                <w:szCs w:val="17"/>
              </w:rPr>
              <w:t>программы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2D77C8" w14:textId="6B9375E6" w:rsidR="009242F6" w:rsidRPr="002939E2" w:rsidRDefault="009242F6" w:rsidP="009242F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>
              <w:rPr>
                <w:rFonts w:eastAsia="Times New Roman" w:cs="Times New Roman"/>
                <w:sz w:val="17"/>
                <w:szCs w:val="17"/>
              </w:rPr>
              <w:t>Система</w:t>
            </w:r>
            <w:r w:rsidRPr="00150586">
              <w:rPr>
                <w:rFonts w:eastAsia="Times New Roman" w:cs="Times New Roman"/>
                <w:sz w:val="17"/>
                <w:szCs w:val="17"/>
              </w:rPr>
              <w:t xml:space="preserve"> должн</w:t>
            </w:r>
            <w:r>
              <w:rPr>
                <w:rFonts w:eastAsia="Times New Roman" w:cs="Times New Roman"/>
                <w:sz w:val="17"/>
                <w:szCs w:val="17"/>
              </w:rPr>
              <w:t>а</w:t>
            </w:r>
            <w:r w:rsidRPr="00150586">
              <w:rPr>
                <w:rFonts w:eastAsia="Times New Roman" w:cs="Times New Roman"/>
                <w:sz w:val="17"/>
                <w:szCs w:val="17"/>
              </w:rPr>
              <w:t xml:space="preserve"> запускаться до отображения экрана предупреждения не более чем за 1</w:t>
            </w:r>
            <w:r>
              <w:rPr>
                <w:rFonts w:eastAsia="Times New Roman" w:cs="Times New Roman"/>
                <w:sz w:val="17"/>
                <w:szCs w:val="17"/>
              </w:rPr>
              <w:t>5</w:t>
            </w:r>
            <w:r w:rsidRPr="00150586">
              <w:rPr>
                <w:rFonts w:eastAsia="Times New Roman" w:cs="Times New Roman"/>
                <w:sz w:val="17"/>
                <w:szCs w:val="17"/>
              </w:rPr>
              <w:t xml:space="preserve"> с на минимальной конфигурации </w:t>
            </w:r>
            <w:r>
              <w:rPr>
                <w:rFonts w:eastAsia="Times New Roman" w:cs="Times New Roman"/>
                <w:sz w:val="17"/>
                <w:szCs w:val="17"/>
              </w:rPr>
              <w:t>устройства</w:t>
            </w:r>
            <w:r w:rsidRPr="00150586">
              <w:rPr>
                <w:rFonts w:eastAsia="Times New Roman" w:cs="Times New Roman"/>
                <w:sz w:val="17"/>
                <w:szCs w:val="17"/>
              </w:rPr>
              <w:t>.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591896" w14:textId="3F57C853" w:rsidR="009242F6" w:rsidRDefault="009242F6" w:rsidP="009242F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 xml:space="preserve">ТЗ, </w:t>
            </w:r>
            <w:r>
              <w:rPr>
                <w:rFonts w:eastAsia="Times New Roman" w:cs="Times New Roman"/>
                <w:sz w:val="17"/>
                <w:szCs w:val="17"/>
              </w:rPr>
              <w:t>6</w:t>
            </w:r>
            <w:r w:rsidRPr="00150586">
              <w:rPr>
                <w:rFonts w:eastAsia="Times New Roman" w:cs="Times New Roman"/>
                <w:sz w:val="17"/>
                <w:szCs w:val="17"/>
              </w:rPr>
              <w:t>.</w:t>
            </w:r>
            <w:r>
              <w:rPr>
                <w:rFonts w:eastAsia="Times New Roman" w:cs="Times New Roman"/>
                <w:sz w:val="17"/>
                <w:szCs w:val="17"/>
              </w:rPr>
              <w:t>4</w:t>
            </w:r>
            <w:r w:rsidRPr="00150586">
              <w:rPr>
                <w:rFonts w:eastAsia="Times New Roman" w:cs="Times New Roman"/>
                <w:sz w:val="17"/>
                <w:szCs w:val="17"/>
              </w:rPr>
              <w:t>.2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10FFAA" w14:textId="5E386899" w:rsidR="009242F6" w:rsidRDefault="009242F6" w:rsidP="009242F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Долгий запуск снижает удобство повторных сессий; значение – допущение.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2D2069" w14:textId="35119BC9" w:rsidR="009242F6" w:rsidRDefault="009242F6" w:rsidP="009242F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  <w:lang w:val="en-US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Should Have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41152B" w14:textId="6C8C3C18" w:rsidR="009242F6" w:rsidRDefault="009242F6" w:rsidP="009242F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Испытание. Замер времени от запуска до отображения экрана предупреждения: не более 1</w:t>
            </w:r>
            <w:r>
              <w:rPr>
                <w:rFonts w:eastAsia="Times New Roman" w:cs="Times New Roman"/>
                <w:sz w:val="17"/>
                <w:szCs w:val="17"/>
              </w:rPr>
              <w:t>5</w:t>
            </w:r>
            <w:r w:rsidRPr="00150586">
              <w:rPr>
                <w:rFonts w:eastAsia="Times New Roman" w:cs="Times New Roman"/>
                <w:sz w:val="17"/>
                <w:szCs w:val="17"/>
              </w:rPr>
              <w:t xml:space="preserve"> с.</w:t>
            </w:r>
          </w:p>
        </w:tc>
      </w:tr>
      <w:tr w:rsidR="00D01E93" w14:paraId="4094CBE8" w14:textId="77777777" w:rsidTr="00830035">
        <w:trPr>
          <w:cantSplit/>
          <w:trHeight w:val="1134"/>
          <w:jc w:val="center"/>
        </w:trPr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47F88F" w14:textId="51CEFF7B" w:rsidR="00D01E93" w:rsidRPr="009242F6" w:rsidRDefault="00D01E93" w:rsidP="00D01E9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b/>
                <w:bCs/>
                <w:sz w:val="17"/>
                <w:szCs w:val="17"/>
              </w:rPr>
            </w:pPr>
            <w:r w:rsidRPr="00150586">
              <w:rPr>
                <w:rFonts w:eastAsia="Times New Roman" w:cs="Times New Roman"/>
                <w:b/>
                <w:bCs/>
                <w:sz w:val="17"/>
                <w:szCs w:val="17"/>
              </w:rPr>
              <w:lastRenderedPageBreak/>
              <w:t>NFR-0</w:t>
            </w:r>
            <w:r w:rsidR="009242F6">
              <w:rPr>
                <w:rFonts w:eastAsia="Times New Roman" w:cs="Times New Roman"/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4517773E" w14:textId="1CC99625" w:rsidR="00D01E93" w:rsidRPr="00150586" w:rsidRDefault="00D01E93" w:rsidP="00D01E93">
            <w:pPr>
              <w:spacing w:before="0" w:line="240" w:lineRule="auto"/>
              <w:ind w:left="113" w:right="113"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 xml:space="preserve">Нефункциональное / </w:t>
            </w:r>
            <w:r>
              <w:rPr>
                <w:rFonts w:eastAsia="Times New Roman" w:cs="Times New Roman"/>
                <w:sz w:val="17"/>
                <w:szCs w:val="17"/>
              </w:rPr>
              <w:t>Нормативные требования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465194" w14:textId="7C91BAAA" w:rsidR="00D01E93" w:rsidRDefault="00D01E93" w:rsidP="00D01E9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>
              <w:rPr>
                <w:rFonts w:eastAsia="Times New Roman" w:cs="Times New Roman"/>
                <w:sz w:val="17"/>
                <w:szCs w:val="17"/>
              </w:rPr>
              <w:t>Жестокий и травмирующий контент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B45C42" w14:textId="7DB318EB" w:rsidR="00D01E93" w:rsidRPr="002939E2" w:rsidRDefault="00D01E93" w:rsidP="00D01E9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2939E2">
              <w:rPr>
                <w:rFonts w:eastAsia="Times New Roman" w:cs="Times New Roman"/>
                <w:sz w:val="17"/>
                <w:szCs w:val="17"/>
              </w:rPr>
              <w:t>Интерфейс программы</w:t>
            </w:r>
            <w:r>
              <w:rPr>
                <w:rFonts w:eastAsia="Times New Roman" w:cs="Times New Roman"/>
                <w:sz w:val="17"/>
                <w:szCs w:val="17"/>
              </w:rPr>
              <w:t xml:space="preserve"> </w:t>
            </w:r>
            <w:r w:rsidRPr="002939E2">
              <w:rPr>
                <w:rFonts w:eastAsia="Times New Roman" w:cs="Times New Roman"/>
                <w:sz w:val="17"/>
                <w:szCs w:val="17"/>
              </w:rPr>
              <w:t xml:space="preserve">должен </w:t>
            </w:r>
            <w:r>
              <w:rPr>
                <w:rFonts w:eastAsia="Times New Roman" w:cs="Times New Roman"/>
                <w:sz w:val="17"/>
                <w:szCs w:val="17"/>
              </w:rPr>
              <w:t xml:space="preserve">содержать </w:t>
            </w:r>
            <w:r w:rsidRPr="00786E6E">
              <w:rPr>
                <w:rFonts w:eastAsia="Times New Roman" w:cs="Times New Roman"/>
                <w:sz w:val="17"/>
                <w:szCs w:val="17"/>
              </w:rPr>
              <w:t>не побуждающие к совершению антиобщественных действий и/или преступлений эпизодические изображения или описание этих действий и/или преступлений при условии, что не обосновывается и не оправдывается их допустимость и выражается отрицательное, осуждающее отношение к лицам, их совершающим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CFF7AA" w14:textId="77777777" w:rsidR="00D01E93" w:rsidRDefault="00D01E93" w:rsidP="00D01E9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>
              <w:rPr>
                <w:rFonts w:eastAsia="Times New Roman" w:cs="Times New Roman"/>
                <w:sz w:val="17"/>
                <w:szCs w:val="17"/>
              </w:rPr>
              <w:t>Предварительный анализ;</w:t>
            </w:r>
          </w:p>
          <w:p w14:paraId="6643FA02" w14:textId="775D1E2E" w:rsidR="00D01E93" w:rsidRDefault="00D01E93" w:rsidP="00D01E9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>
              <w:rPr>
                <w:rFonts w:eastAsia="Times New Roman" w:cs="Times New Roman"/>
                <w:sz w:val="17"/>
                <w:szCs w:val="17"/>
                <w:lang w:val="en-US"/>
              </w:rPr>
              <w:t>StH-01.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DB1B1B" w14:textId="4A5BBA5B" w:rsidR="00D01E93" w:rsidRDefault="00D01E93" w:rsidP="00D01E9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>
              <w:rPr>
                <w:rFonts w:eastAsia="Times New Roman" w:cs="Times New Roman"/>
                <w:sz w:val="17"/>
                <w:szCs w:val="17"/>
              </w:rPr>
              <w:t xml:space="preserve">Интерфейс программы 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ABC8BA" w14:textId="3C090169" w:rsidR="00D01E93" w:rsidRDefault="00D01E93" w:rsidP="00D01E9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  <w:lang w:val="en-US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Must Have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407352" w14:textId="4087F681" w:rsidR="00D01E93" w:rsidRDefault="00D01E93" w:rsidP="00D01E93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>
              <w:rPr>
                <w:rFonts w:eastAsia="Times New Roman" w:cs="Times New Roman"/>
                <w:sz w:val="17"/>
                <w:szCs w:val="17"/>
              </w:rPr>
              <w:t>Демонстрация</w:t>
            </w:r>
            <w:r w:rsidRPr="00150586">
              <w:rPr>
                <w:rFonts w:eastAsia="Times New Roman" w:cs="Times New Roman"/>
                <w:sz w:val="17"/>
                <w:szCs w:val="17"/>
              </w:rPr>
              <w:t xml:space="preserve">. </w:t>
            </w:r>
            <w:r>
              <w:rPr>
                <w:rFonts w:eastAsia="Times New Roman" w:cs="Times New Roman"/>
                <w:sz w:val="17"/>
                <w:szCs w:val="17"/>
              </w:rPr>
              <w:t>Программа должна иметь интуитивно-понятный интерфейс</w:t>
            </w:r>
            <w:r w:rsidRPr="00150586">
              <w:rPr>
                <w:rFonts w:eastAsia="Times New Roman" w:cs="Times New Roman"/>
                <w:sz w:val="17"/>
                <w:szCs w:val="17"/>
              </w:rPr>
              <w:t>.</w:t>
            </w:r>
          </w:p>
        </w:tc>
      </w:tr>
      <w:tr w:rsidR="009242F6" w14:paraId="4FDA3917" w14:textId="77777777" w:rsidTr="00830035">
        <w:trPr>
          <w:cantSplit/>
          <w:trHeight w:val="1134"/>
          <w:jc w:val="center"/>
        </w:trPr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EB8999" w14:textId="55677600" w:rsidR="009242F6" w:rsidRPr="00150586" w:rsidRDefault="009242F6" w:rsidP="009242F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b/>
                <w:bCs/>
                <w:sz w:val="17"/>
                <w:szCs w:val="17"/>
              </w:rPr>
            </w:pPr>
            <w:r w:rsidRPr="00150586">
              <w:rPr>
                <w:rFonts w:eastAsia="Times New Roman" w:cs="Times New Roman"/>
                <w:b/>
                <w:bCs/>
                <w:sz w:val="17"/>
                <w:szCs w:val="17"/>
              </w:rPr>
              <w:t>NFR-0</w:t>
            </w:r>
            <w:r>
              <w:rPr>
                <w:rFonts w:eastAsia="Times New Roman" w:cs="Times New Roman"/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2B0A677C" w14:textId="7D26D0C9" w:rsidR="009242F6" w:rsidRPr="00150586" w:rsidRDefault="009242F6" w:rsidP="009242F6">
            <w:pPr>
              <w:spacing w:before="0" w:line="240" w:lineRule="auto"/>
              <w:ind w:left="113" w:right="113"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Нефункциональное / Надёжность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30C82A" w14:textId="3F984623" w:rsidR="009242F6" w:rsidRDefault="009242F6" w:rsidP="009242F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 xml:space="preserve">Сохранность и скорость записи </w:t>
            </w:r>
            <w:r w:rsidR="00B743BF">
              <w:rPr>
                <w:rFonts w:eastAsia="Times New Roman" w:cs="Times New Roman"/>
                <w:sz w:val="17"/>
                <w:szCs w:val="17"/>
              </w:rPr>
              <w:t>прогресса прохождения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472F9F" w14:textId="77777777" w:rsidR="009242F6" w:rsidRDefault="009242F6" w:rsidP="009242F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 xml:space="preserve">Система должна записывать </w:t>
            </w:r>
            <w:r w:rsidR="00B743BF">
              <w:rPr>
                <w:rFonts w:eastAsia="Times New Roman" w:cs="Times New Roman"/>
                <w:sz w:val="17"/>
                <w:szCs w:val="17"/>
              </w:rPr>
              <w:t>прогресс прохождения уровня после достижения контрольной точки</w:t>
            </w:r>
            <w:r w:rsidRPr="00150586">
              <w:rPr>
                <w:rFonts w:eastAsia="Times New Roman" w:cs="Times New Roman"/>
                <w:sz w:val="17"/>
                <w:szCs w:val="17"/>
              </w:rPr>
              <w:t xml:space="preserve"> не более чем за 1 с</w:t>
            </w:r>
            <w:r w:rsidR="00B743BF">
              <w:rPr>
                <w:rFonts w:eastAsia="Times New Roman" w:cs="Times New Roman"/>
                <w:sz w:val="17"/>
                <w:szCs w:val="17"/>
              </w:rPr>
              <w:t>.</w:t>
            </w:r>
          </w:p>
          <w:p w14:paraId="6F7BD9B8" w14:textId="098823E4" w:rsidR="00B743BF" w:rsidRPr="002939E2" w:rsidRDefault="00B743BF" w:rsidP="009242F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>
              <w:rPr>
                <w:rFonts w:eastAsia="Times New Roman" w:cs="Times New Roman"/>
                <w:sz w:val="17"/>
                <w:szCs w:val="17"/>
              </w:rPr>
              <w:t>Данные о прогрессе прохождения уровня сохраняются даже после закрытия программы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126FDC" w14:textId="77777777" w:rsidR="00B743BF" w:rsidRDefault="00B743BF" w:rsidP="00B743BF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Первичный анализ</w:t>
            </w:r>
            <w:r>
              <w:rPr>
                <w:rFonts w:eastAsia="Times New Roman" w:cs="Times New Roman"/>
                <w:sz w:val="17"/>
                <w:szCs w:val="17"/>
              </w:rPr>
              <w:t>;</w:t>
            </w:r>
          </w:p>
          <w:p w14:paraId="6DF6CD1A" w14:textId="77777777" w:rsidR="00B743BF" w:rsidRDefault="00B743BF" w:rsidP="00B743BF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«Границы системы»</w:t>
            </w:r>
            <w:r w:rsidR="009242F6" w:rsidRPr="00150586">
              <w:rPr>
                <w:rFonts w:eastAsia="Times New Roman" w:cs="Times New Roman"/>
                <w:sz w:val="17"/>
                <w:szCs w:val="17"/>
              </w:rPr>
              <w:t xml:space="preserve">; </w:t>
            </w:r>
          </w:p>
          <w:p w14:paraId="7D5C63EC" w14:textId="735A658D" w:rsidR="009242F6" w:rsidRDefault="009242F6" w:rsidP="00B743BF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 xml:space="preserve">ТЗ, </w:t>
            </w:r>
            <w:r w:rsidR="00B743BF">
              <w:rPr>
                <w:rFonts w:eastAsia="Times New Roman" w:cs="Times New Roman"/>
                <w:sz w:val="17"/>
                <w:szCs w:val="17"/>
              </w:rPr>
              <w:t>6</w:t>
            </w:r>
            <w:r w:rsidRPr="00150586">
              <w:rPr>
                <w:rFonts w:eastAsia="Times New Roman" w:cs="Times New Roman"/>
                <w:sz w:val="17"/>
                <w:szCs w:val="17"/>
              </w:rPr>
              <w:t xml:space="preserve">.4.3, </w:t>
            </w:r>
            <w:r w:rsidR="00B743BF">
              <w:rPr>
                <w:rFonts w:eastAsia="Times New Roman" w:cs="Times New Roman"/>
                <w:sz w:val="17"/>
                <w:szCs w:val="17"/>
              </w:rPr>
              <w:t>6</w:t>
            </w:r>
            <w:r w:rsidRPr="00150586">
              <w:rPr>
                <w:rFonts w:eastAsia="Times New Roman" w:cs="Times New Roman"/>
                <w:sz w:val="17"/>
                <w:szCs w:val="17"/>
              </w:rPr>
              <w:t>.4.9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724D25" w14:textId="526B261F" w:rsidR="009242F6" w:rsidRDefault="00B743BF" w:rsidP="009242F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>
              <w:rPr>
                <w:rFonts w:eastAsia="Times New Roman" w:cs="Times New Roman"/>
                <w:sz w:val="17"/>
                <w:szCs w:val="17"/>
              </w:rPr>
              <w:t>Сохранение – полезная функция, которая помогает экономить достаточное количество времени пользователя. Быстрое сохранение также может быть неким спасением пользователя в определённых ситуациях, таким образом прогресс не будет потерян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065A63" w14:textId="64AF22E9" w:rsidR="009242F6" w:rsidRPr="00150586" w:rsidRDefault="009242F6" w:rsidP="009242F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Must Have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C6488E" w14:textId="56E1CC4B" w:rsidR="009242F6" w:rsidRDefault="009242F6" w:rsidP="009242F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 xml:space="preserve">Испытание. </w:t>
            </w:r>
            <w:r w:rsidR="00B743BF">
              <w:rPr>
                <w:rFonts w:eastAsia="Times New Roman" w:cs="Times New Roman"/>
                <w:sz w:val="17"/>
                <w:szCs w:val="17"/>
              </w:rPr>
              <w:t>Проверка скорости сохранения, места продолжения прохождения уровня. Проверка сохранения данных при повторном запуске программы</w:t>
            </w:r>
          </w:p>
        </w:tc>
      </w:tr>
      <w:tr w:rsidR="009242F6" w14:paraId="12860DDB" w14:textId="77777777" w:rsidTr="00830035">
        <w:trPr>
          <w:cantSplit/>
          <w:trHeight w:val="1134"/>
          <w:jc w:val="center"/>
        </w:trPr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32038A" w14:textId="4C04B782" w:rsidR="009242F6" w:rsidRPr="00150586" w:rsidRDefault="009242F6" w:rsidP="009242F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b/>
                <w:bCs/>
                <w:sz w:val="17"/>
                <w:szCs w:val="17"/>
              </w:rPr>
            </w:pPr>
            <w:r w:rsidRPr="00150586">
              <w:rPr>
                <w:rFonts w:eastAsia="Times New Roman" w:cs="Times New Roman"/>
                <w:b/>
                <w:bCs/>
                <w:sz w:val="17"/>
                <w:szCs w:val="17"/>
              </w:rPr>
              <w:t>NFR-0</w:t>
            </w:r>
            <w:r>
              <w:rPr>
                <w:rFonts w:eastAsia="Times New Roman" w:cs="Times New Roman"/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0CBE83A0" w14:textId="6C00DE4D" w:rsidR="009242F6" w:rsidRPr="00150586" w:rsidRDefault="009242F6" w:rsidP="009242F6">
            <w:pPr>
              <w:spacing w:before="0" w:line="240" w:lineRule="auto"/>
              <w:ind w:left="113" w:right="113"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Нефункциональное / Удобство использования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CC5756" w14:textId="5FBDA2E2" w:rsidR="009242F6" w:rsidRDefault="009242F6" w:rsidP="009242F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 xml:space="preserve">Русский язык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3F3949" w14:textId="31AB7C19" w:rsidR="009242F6" w:rsidRPr="002939E2" w:rsidRDefault="009242F6" w:rsidP="009242F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Интерфейс и вс</w:t>
            </w:r>
            <w:r w:rsidR="00BF0439">
              <w:rPr>
                <w:rFonts w:eastAsia="Times New Roman" w:cs="Times New Roman"/>
                <w:sz w:val="17"/>
                <w:szCs w:val="17"/>
              </w:rPr>
              <w:t xml:space="preserve">ё взаимодействие с пользователем </w:t>
            </w:r>
            <w:r w:rsidRPr="00150586">
              <w:rPr>
                <w:rFonts w:eastAsia="Times New Roman" w:cs="Times New Roman"/>
                <w:sz w:val="17"/>
                <w:szCs w:val="17"/>
              </w:rPr>
              <w:t>должн</w:t>
            </w:r>
            <w:r w:rsidR="00BF0439">
              <w:rPr>
                <w:rFonts w:eastAsia="Times New Roman" w:cs="Times New Roman"/>
                <w:sz w:val="17"/>
                <w:szCs w:val="17"/>
              </w:rPr>
              <w:t>о</w:t>
            </w:r>
            <w:r w:rsidRPr="00150586">
              <w:rPr>
                <w:rFonts w:eastAsia="Times New Roman" w:cs="Times New Roman"/>
                <w:sz w:val="17"/>
                <w:szCs w:val="17"/>
              </w:rPr>
              <w:t xml:space="preserve"> быть на русском языке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14FC0E" w14:textId="77777777" w:rsidR="00BF0439" w:rsidRDefault="009242F6" w:rsidP="009242F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 xml:space="preserve">StH-01; </w:t>
            </w:r>
          </w:p>
          <w:p w14:paraId="01858475" w14:textId="7BFB19AD" w:rsidR="009242F6" w:rsidRDefault="009242F6" w:rsidP="009242F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 xml:space="preserve">ТЗ, </w:t>
            </w:r>
            <w:r w:rsidR="00BF0439">
              <w:rPr>
                <w:rFonts w:eastAsia="Times New Roman" w:cs="Times New Roman"/>
                <w:sz w:val="17"/>
                <w:szCs w:val="17"/>
              </w:rPr>
              <w:t>6</w:t>
            </w:r>
            <w:r w:rsidRPr="00150586">
              <w:rPr>
                <w:rFonts w:eastAsia="Times New Roman" w:cs="Times New Roman"/>
                <w:sz w:val="17"/>
                <w:szCs w:val="17"/>
              </w:rPr>
              <w:t xml:space="preserve">.3.3, </w:t>
            </w:r>
            <w:r w:rsidR="00BF0439">
              <w:rPr>
                <w:rFonts w:eastAsia="Times New Roman" w:cs="Times New Roman"/>
                <w:sz w:val="17"/>
                <w:szCs w:val="17"/>
              </w:rPr>
              <w:t>6</w:t>
            </w:r>
            <w:r w:rsidRPr="00150586">
              <w:rPr>
                <w:rFonts w:eastAsia="Times New Roman" w:cs="Times New Roman"/>
                <w:sz w:val="17"/>
                <w:szCs w:val="17"/>
              </w:rPr>
              <w:t>.4.5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37354C" w14:textId="538DA180" w:rsidR="009242F6" w:rsidRDefault="00BF0439" w:rsidP="009242F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>
              <w:rPr>
                <w:rFonts w:eastAsia="Times New Roman" w:cs="Times New Roman"/>
                <w:sz w:val="17"/>
                <w:szCs w:val="17"/>
              </w:rPr>
              <w:t>Ц</w:t>
            </w:r>
            <w:r w:rsidR="009242F6" w:rsidRPr="00150586">
              <w:rPr>
                <w:rFonts w:eastAsia="Times New Roman" w:cs="Times New Roman"/>
                <w:sz w:val="17"/>
                <w:szCs w:val="17"/>
              </w:rPr>
              <w:t xml:space="preserve">елевая аудитория </w:t>
            </w:r>
            <w:r>
              <w:rPr>
                <w:rFonts w:eastAsia="Times New Roman" w:cs="Times New Roman"/>
                <w:sz w:val="17"/>
                <w:szCs w:val="17"/>
              </w:rPr>
              <w:t>-</w:t>
            </w:r>
            <w:r w:rsidR="009242F6" w:rsidRPr="00150586">
              <w:rPr>
                <w:rFonts w:eastAsia="Times New Roman" w:cs="Times New Roman"/>
                <w:sz w:val="17"/>
                <w:szCs w:val="17"/>
              </w:rPr>
              <w:t>русскоязыч</w:t>
            </w:r>
            <w:r>
              <w:rPr>
                <w:rFonts w:eastAsia="Times New Roman" w:cs="Times New Roman"/>
                <w:sz w:val="17"/>
                <w:szCs w:val="17"/>
              </w:rPr>
              <w:t>ные люди</w:t>
            </w:r>
            <w:r w:rsidR="009242F6" w:rsidRPr="00150586">
              <w:rPr>
                <w:rFonts w:eastAsia="Times New Roman" w:cs="Times New Roman"/>
                <w:sz w:val="17"/>
                <w:szCs w:val="17"/>
              </w:rPr>
              <w:t>.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0498AD" w14:textId="59A322DB" w:rsidR="009242F6" w:rsidRPr="00150586" w:rsidRDefault="009242F6" w:rsidP="009242F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Must Have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61F1CC" w14:textId="5023C8F4" w:rsidR="009242F6" w:rsidRDefault="009242F6" w:rsidP="009242F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Инспекция. Тексты и интерфейс на русском языке</w:t>
            </w:r>
            <w:r w:rsidR="00BF0439">
              <w:rPr>
                <w:rFonts w:eastAsia="Times New Roman" w:cs="Times New Roman"/>
                <w:sz w:val="17"/>
                <w:szCs w:val="17"/>
              </w:rPr>
              <w:t>.</w:t>
            </w:r>
          </w:p>
        </w:tc>
      </w:tr>
      <w:tr w:rsidR="009242F6" w14:paraId="663028CA" w14:textId="77777777" w:rsidTr="00830035">
        <w:trPr>
          <w:cantSplit/>
          <w:trHeight w:val="1134"/>
          <w:jc w:val="center"/>
        </w:trPr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FC46F3" w14:textId="73F9AC8E" w:rsidR="009242F6" w:rsidRPr="00150586" w:rsidRDefault="009242F6" w:rsidP="009242F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b/>
                <w:bCs/>
                <w:sz w:val="17"/>
                <w:szCs w:val="17"/>
              </w:rPr>
            </w:pPr>
            <w:r w:rsidRPr="00150586">
              <w:rPr>
                <w:rFonts w:eastAsia="Times New Roman" w:cs="Times New Roman"/>
                <w:b/>
                <w:bCs/>
                <w:sz w:val="17"/>
                <w:szCs w:val="17"/>
              </w:rPr>
              <w:t>NFR-</w:t>
            </w:r>
            <w:r>
              <w:rPr>
                <w:rFonts w:eastAsia="Times New Roman" w:cs="Times New Roman"/>
                <w:b/>
                <w:bCs/>
                <w:sz w:val="17"/>
                <w:szCs w:val="17"/>
              </w:rPr>
              <w:t>07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5A3AB03E" w14:textId="4C5DC79C" w:rsidR="009242F6" w:rsidRPr="00150586" w:rsidRDefault="009242F6" w:rsidP="009242F6">
            <w:pPr>
              <w:spacing w:before="0" w:line="240" w:lineRule="auto"/>
              <w:ind w:left="113" w:right="113"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Нефункциональное / Совместимость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881DCE" w14:textId="44BF879C" w:rsidR="009242F6" w:rsidRDefault="009242F6" w:rsidP="009242F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Работа на Windows без сети и серверов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EC352A" w14:textId="1EB0B35F" w:rsidR="009242F6" w:rsidRPr="002939E2" w:rsidRDefault="00BF0439" w:rsidP="009242F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>
              <w:rPr>
                <w:rFonts w:eastAsia="Times New Roman" w:cs="Times New Roman"/>
                <w:sz w:val="17"/>
                <w:szCs w:val="17"/>
              </w:rPr>
              <w:t>Программа</w:t>
            </w:r>
            <w:r w:rsidR="009242F6" w:rsidRPr="00150586">
              <w:rPr>
                <w:rFonts w:eastAsia="Times New Roman" w:cs="Times New Roman"/>
                <w:sz w:val="17"/>
                <w:szCs w:val="17"/>
              </w:rPr>
              <w:t xml:space="preserve"> должн</w:t>
            </w:r>
            <w:r>
              <w:rPr>
                <w:rFonts w:eastAsia="Times New Roman" w:cs="Times New Roman"/>
                <w:sz w:val="17"/>
                <w:szCs w:val="17"/>
              </w:rPr>
              <w:t>а</w:t>
            </w:r>
            <w:r w:rsidR="009242F6" w:rsidRPr="00150586">
              <w:rPr>
                <w:rFonts w:eastAsia="Times New Roman" w:cs="Times New Roman"/>
                <w:sz w:val="17"/>
                <w:szCs w:val="17"/>
              </w:rPr>
              <w:t xml:space="preserve"> запускаться и работать на Windows 10 и новее без подключения к интернету и без установки серверных компонентов.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C0511E" w14:textId="0A57A766" w:rsidR="009242F6" w:rsidRDefault="009242F6" w:rsidP="009242F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 xml:space="preserve">ТЗ, </w:t>
            </w:r>
            <w:r w:rsidR="00BF0439">
              <w:rPr>
                <w:rFonts w:eastAsia="Times New Roman" w:cs="Times New Roman"/>
                <w:sz w:val="17"/>
                <w:szCs w:val="17"/>
              </w:rPr>
              <w:t>6</w:t>
            </w:r>
            <w:r w:rsidRPr="00150586">
              <w:rPr>
                <w:rFonts w:eastAsia="Times New Roman" w:cs="Times New Roman"/>
                <w:sz w:val="17"/>
                <w:szCs w:val="17"/>
              </w:rPr>
              <w:t xml:space="preserve">.3.4, </w:t>
            </w:r>
            <w:r w:rsidR="00BF0439">
              <w:rPr>
                <w:rFonts w:eastAsia="Times New Roman" w:cs="Times New Roman"/>
                <w:sz w:val="17"/>
                <w:szCs w:val="17"/>
              </w:rPr>
              <w:t>6</w:t>
            </w:r>
            <w:r w:rsidRPr="00150586">
              <w:rPr>
                <w:rFonts w:eastAsia="Times New Roman" w:cs="Times New Roman"/>
                <w:sz w:val="17"/>
                <w:szCs w:val="17"/>
              </w:rPr>
              <w:t>.4.7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F4C2F7" w14:textId="42D6B867" w:rsidR="009242F6" w:rsidRDefault="00BF0439" w:rsidP="009242F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>
              <w:rPr>
                <w:rFonts w:eastAsia="Times New Roman" w:cs="Times New Roman"/>
                <w:sz w:val="17"/>
                <w:szCs w:val="17"/>
              </w:rPr>
              <w:t>Данная игра</w:t>
            </w:r>
            <w:r w:rsidR="009242F6" w:rsidRPr="00150586">
              <w:rPr>
                <w:rFonts w:eastAsia="Times New Roman" w:cs="Times New Roman"/>
                <w:sz w:val="17"/>
                <w:szCs w:val="17"/>
              </w:rPr>
              <w:t xml:space="preserve"> – локаль</w:t>
            </w:r>
            <w:r>
              <w:rPr>
                <w:rFonts w:eastAsia="Times New Roman" w:cs="Times New Roman"/>
                <w:sz w:val="17"/>
                <w:szCs w:val="17"/>
              </w:rPr>
              <w:t>ная программа</w:t>
            </w:r>
            <w:r w:rsidR="009242F6" w:rsidRPr="00150586">
              <w:rPr>
                <w:rFonts w:eastAsia="Times New Roman" w:cs="Times New Roman"/>
                <w:sz w:val="17"/>
                <w:szCs w:val="17"/>
              </w:rPr>
              <w:t xml:space="preserve">; </w:t>
            </w:r>
            <w:r>
              <w:rPr>
                <w:rFonts w:eastAsia="Times New Roman" w:cs="Times New Roman"/>
                <w:sz w:val="17"/>
                <w:szCs w:val="17"/>
              </w:rPr>
              <w:t>пользователь</w:t>
            </w:r>
            <w:r w:rsidR="009242F6" w:rsidRPr="00150586">
              <w:rPr>
                <w:rFonts w:eastAsia="Times New Roman" w:cs="Times New Roman"/>
                <w:sz w:val="17"/>
                <w:szCs w:val="17"/>
              </w:rPr>
              <w:t xml:space="preserve"> не должен выполнять дополнительную настройку окружения.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E85A1F" w14:textId="42DFA90F" w:rsidR="009242F6" w:rsidRPr="00150586" w:rsidRDefault="009242F6" w:rsidP="009242F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Must Have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D60951" w14:textId="2FE1AB0B" w:rsidR="009242F6" w:rsidRDefault="009242F6" w:rsidP="009242F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 xml:space="preserve">Демонстрация. </w:t>
            </w:r>
            <w:r w:rsidR="00BF0439">
              <w:rPr>
                <w:rFonts w:eastAsia="Times New Roman" w:cs="Times New Roman"/>
                <w:sz w:val="17"/>
                <w:szCs w:val="17"/>
              </w:rPr>
              <w:t>Программа</w:t>
            </w:r>
            <w:r w:rsidRPr="00150586">
              <w:rPr>
                <w:rFonts w:eastAsia="Times New Roman" w:cs="Times New Roman"/>
                <w:sz w:val="17"/>
                <w:szCs w:val="17"/>
              </w:rPr>
              <w:t xml:space="preserve"> запускается и проходится на Windows 10 и новее без сети и серверных компонентов.</w:t>
            </w:r>
          </w:p>
        </w:tc>
      </w:tr>
      <w:tr w:rsidR="00830035" w14:paraId="5DE61294" w14:textId="77777777" w:rsidTr="00830035">
        <w:trPr>
          <w:cantSplit/>
          <w:trHeight w:val="215"/>
          <w:jc w:val="center"/>
        </w:trPr>
        <w:tc>
          <w:tcPr>
            <w:tcW w:w="1020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5EBF84" w14:textId="53626B9A" w:rsidR="00830035" w:rsidRPr="00150586" w:rsidRDefault="00830035" w:rsidP="00830035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b/>
                <w:bCs/>
                <w:sz w:val="17"/>
                <w:szCs w:val="17"/>
              </w:rPr>
              <w:t>Ограничения (CON)</w:t>
            </w:r>
          </w:p>
        </w:tc>
      </w:tr>
      <w:tr w:rsidR="00830035" w14:paraId="10922860" w14:textId="77777777" w:rsidTr="00830035">
        <w:trPr>
          <w:cantSplit/>
          <w:trHeight w:val="1134"/>
          <w:jc w:val="center"/>
        </w:trPr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3B2B45" w14:textId="61B4C5E1" w:rsidR="00830035" w:rsidRPr="00150586" w:rsidRDefault="00830035" w:rsidP="00830035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b/>
                <w:bCs/>
                <w:sz w:val="17"/>
                <w:szCs w:val="17"/>
              </w:rPr>
            </w:pPr>
            <w:r w:rsidRPr="00150586">
              <w:rPr>
                <w:rFonts w:eastAsia="Times New Roman" w:cs="Times New Roman"/>
                <w:b/>
                <w:bCs/>
                <w:sz w:val="17"/>
                <w:szCs w:val="17"/>
              </w:rPr>
              <w:t>CON-01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58F7EC3A" w14:textId="10C481F6" w:rsidR="00830035" w:rsidRPr="00150586" w:rsidRDefault="00830035" w:rsidP="00830035">
            <w:pPr>
              <w:spacing w:before="0" w:line="240" w:lineRule="auto"/>
              <w:ind w:left="113" w:right="113"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Ограничение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2E5812" w14:textId="538ACF59" w:rsidR="00830035" w:rsidRPr="00150586" w:rsidRDefault="00830035" w:rsidP="00830035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Локальное приложение без серверов и сети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F56CB4" w14:textId="5B5B1716" w:rsidR="00830035" w:rsidRDefault="00830035" w:rsidP="00830035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Система должна быть локальн</w:t>
            </w:r>
            <w:r>
              <w:rPr>
                <w:rFonts w:eastAsia="Times New Roman" w:cs="Times New Roman"/>
                <w:sz w:val="17"/>
                <w:szCs w:val="17"/>
              </w:rPr>
              <w:t>ой</w:t>
            </w:r>
            <w:r w:rsidRPr="00150586">
              <w:rPr>
                <w:rFonts w:eastAsia="Times New Roman" w:cs="Times New Roman"/>
                <w:sz w:val="17"/>
                <w:szCs w:val="17"/>
              </w:rPr>
              <w:t xml:space="preserve"> однопользовательск</w:t>
            </w:r>
            <w:r>
              <w:rPr>
                <w:rFonts w:eastAsia="Times New Roman" w:cs="Times New Roman"/>
                <w:sz w:val="17"/>
                <w:szCs w:val="17"/>
              </w:rPr>
              <w:t>ой</w:t>
            </w:r>
            <w:r w:rsidRPr="00150586">
              <w:rPr>
                <w:rFonts w:eastAsia="Times New Roman" w:cs="Times New Roman"/>
                <w:sz w:val="17"/>
                <w:szCs w:val="17"/>
              </w:rPr>
              <w:t xml:space="preserve"> </w:t>
            </w:r>
            <w:r>
              <w:rPr>
                <w:rFonts w:eastAsia="Times New Roman" w:cs="Times New Roman"/>
                <w:sz w:val="17"/>
                <w:szCs w:val="17"/>
              </w:rPr>
              <w:t>программой</w:t>
            </w:r>
            <w:r w:rsidRPr="00150586">
              <w:rPr>
                <w:rFonts w:eastAsia="Times New Roman" w:cs="Times New Roman"/>
                <w:sz w:val="17"/>
                <w:szCs w:val="17"/>
              </w:rPr>
              <w:t xml:space="preserve"> без серверной инфраструктуры: она не должна устанавливать сетевые соединения и передавать данные за пределы компьютера </w:t>
            </w:r>
            <w:r>
              <w:rPr>
                <w:rFonts w:eastAsia="Times New Roman" w:cs="Times New Roman"/>
                <w:sz w:val="17"/>
                <w:szCs w:val="17"/>
              </w:rPr>
              <w:t>пользователя</w:t>
            </w:r>
            <w:r w:rsidRPr="00150586">
              <w:rPr>
                <w:rFonts w:eastAsia="Times New Roman" w:cs="Times New Roman"/>
                <w:sz w:val="17"/>
                <w:szCs w:val="17"/>
              </w:rPr>
              <w:t>.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57F7C7" w14:textId="7941BA76" w:rsidR="00830035" w:rsidRPr="00150586" w:rsidRDefault="00830035" w:rsidP="00830035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Первичный анализ, «Границы системы»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C96495" w14:textId="03306BE5" w:rsidR="00830035" w:rsidRDefault="00830035" w:rsidP="00830035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Ключевое архитектурное ограничение проекта; исключает сетевые и серверные риски.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24996B" w14:textId="0AB64A39" w:rsidR="00830035" w:rsidRPr="00150586" w:rsidRDefault="00830035" w:rsidP="00830035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Must Have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1E9049" w14:textId="4B6E4C02" w:rsidR="00830035" w:rsidRPr="00150586" w:rsidRDefault="00830035" w:rsidP="00830035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Инспекция. При прохождении игры на тестовом стенде сетевых соединений не выявлено.</w:t>
            </w:r>
          </w:p>
        </w:tc>
      </w:tr>
    </w:tbl>
    <w:p w14:paraId="29A1078C" w14:textId="77777777" w:rsidR="00D01E93" w:rsidRPr="00150586" w:rsidRDefault="00D01E93" w:rsidP="00D01E93">
      <w:pPr>
        <w:keepNext/>
        <w:pageBreakBefore/>
        <w:spacing w:before="0"/>
        <w:ind w:firstLine="0"/>
        <w:contextualSpacing w:val="0"/>
        <w:jc w:val="left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W w:w="10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2"/>
        <w:gridCol w:w="742"/>
        <w:gridCol w:w="1264"/>
        <w:gridCol w:w="1803"/>
        <w:gridCol w:w="1330"/>
        <w:gridCol w:w="1514"/>
        <w:gridCol w:w="839"/>
        <w:gridCol w:w="1402"/>
      </w:tblGrid>
      <w:tr w:rsidR="00743916" w:rsidRPr="00150586" w14:paraId="27C6F784" w14:textId="77777777" w:rsidTr="00743916">
        <w:trPr>
          <w:cantSplit/>
          <w:trHeight w:val="2000"/>
          <w:jc w:val="center"/>
        </w:trPr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BB60AB" w14:textId="06C23EDF" w:rsidR="00743916" w:rsidRPr="00150586" w:rsidRDefault="00743916" w:rsidP="0074391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b/>
                <w:bCs/>
                <w:sz w:val="17"/>
                <w:szCs w:val="17"/>
              </w:rPr>
            </w:pPr>
            <w:r w:rsidRPr="00150586">
              <w:rPr>
                <w:rFonts w:eastAsia="Times New Roman" w:cs="Times New Roman"/>
                <w:b/>
                <w:bCs/>
                <w:sz w:val="17"/>
                <w:szCs w:val="17"/>
              </w:rPr>
              <w:t>CON-0</w:t>
            </w:r>
            <w:r w:rsidR="00D13D58">
              <w:rPr>
                <w:rFonts w:eastAsia="Times New Roman" w:cs="Times New Roman"/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5E7868CB" w14:textId="1999ACCE" w:rsidR="00743916" w:rsidRPr="00150586" w:rsidRDefault="00743916" w:rsidP="0074391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Ограничение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592A82" w14:textId="378723BE" w:rsidR="00743916" w:rsidRPr="00150586" w:rsidRDefault="00743916" w:rsidP="0074391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Только вымышленный контент и собственные ресурсы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C0933F" w14:textId="1D4B07B4" w:rsidR="00743916" w:rsidRPr="00150586" w:rsidRDefault="00743916" w:rsidP="0074391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 xml:space="preserve">Все персонажи, организации и сюжеты должны быть вымышленными; не допускаются образы реальных людей, воспроизведение реальных </w:t>
            </w:r>
            <w:r w:rsidR="00830035">
              <w:rPr>
                <w:rFonts w:eastAsia="Times New Roman" w:cs="Times New Roman"/>
                <w:sz w:val="17"/>
                <w:szCs w:val="17"/>
              </w:rPr>
              <w:t>событий</w:t>
            </w:r>
            <w:r w:rsidRPr="00150586">
              <w:rPr>
                <w:rFonts w:eastAsia="Times New Roman" w:cs="Times New Roman"/>
                <w:sz w:val="17"/>
                <w:szCs w:val="17"/>
              </w:rPr>
              <w:t xml:space="preserve"> и элементы чужих франшиз, защищённых авторским правом.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DD9F71" w14:textId="6273401B" w:rsidR="00743916" w:rsidRPr="00150586" w:rsidRDefault="00743916" w:rsidP="0074391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Первичный анализ, «Этические и правовые ограничения»; ГК РФ ст. 152, 152.1, часть четвёртая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3A9DCD" w14:textId="2A309D28" w:rsidR="00743916" w:rsidRPr="00150586" w:rsidRDefault="00743916" w:rsidP="0074391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Исключает юридические риски при публикации.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C47C97" w14:textId="2609C98C" w:rsidR="00743916" w:rsidRPr="00150586" w:rsidRDefault="00743916" w:rsidP="0074391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Must Have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EC92C1" w14:textId="6085B44F" w:rsidR="00743916" w:rsidRPr="00150586" w:rsidRDefault="00743916" w:rsidP="00743916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Инспекция. Все персонажи и сюжеты вымышленные; сторонних защищённых элементов нет, для остальных ресурсов указаны лицензии.</w:t>
            </w:r>
          </w:p>
        </w:tc>
      </w:tr>
      <w:tr w:rsidR="00830035" w:rsidRPr="00150586" w14:paraId="4CF73D0F" w14:textId="77777777" w:rsidTr="00743916">
        <w:trPr>
          <w:cantSplit/>
          <w:trHeight w:val="2000"/>
          <w:jc w:val="center"/>
        </w:trPr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B90695" w14:textId="40C7ABE1" w:rsidR="00830035" w:rsidRPr="00150586" w:rsidRDefault="00830035" w:rsidP="00830035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b/>
                <w:bCs/>
                <w:sz w:val="17"/>
                <w:szCs w:val="17"/>
              </w:rPr>
            </w:pPr>
            <w:r w:rsidRPr="00150586">
              <w:rPr>
                <w:rFonts w:eastAsia="Times New Roman" w:cs="Times New Roman"/>
                <w:b/>
                <w:bCs/>
                <w:sz w:val="17"/>
                <w:szCs w:val="17"/>
              </w:rPr>
              <w:t>CON-0</w:t>
            </w:r>
            <w:r>
              <w:rPr>
                <w:rFonts w:eastAsia="Times New Roman" w:cs="Times New Roman"/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50" w:type="dxa"/>
              <w:bottom w:w="40" w:type="dxa"/>
              <w:right w:w="50" w:type="dxa"/>
            </w:tcMar>
            <w:textDirection w:val="btLr"/>
          </w:tcPr>
          <w:p w14:paraId="653E6183" w14:textId="4719B72C" w:rsidR="00830035" w:rsidRPr="00150586" w:rsidRDefault="00830035" w:rsidP="00830035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Ограничение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2FC133" w14:textId="4094E40F" w:rsidR="00830035" w:rsidRPr="00150586" w:rsidRDefault="00830035" w:rsidP="00830035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Отсутствие персональных данных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137681" w14:textId="62A01E4D" w:rsidR="00830035" w:rsidRPr="00150586" w:rsidRDefault="00830035" w:rsidP="00830035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 xml:space="preserve">Система не должна запрашивать, обрабатывать и сохранять персональные данные </w:t>
            </w:r>
            <w:r>
              <w:rPr>
                <w:rFonts w:eastAsia="Times New Roman" w:cs="Times New Roman"/>
                <w:sz w:val="17"/>
                <w:szCs w:val="17"/>
              </w:rPr>
              <w:t>пользователя</w:t>
            </w:r>
            <w:r w:rsidRPr="00150586">
              <w:rPr>
                <w:rFonts w:eastAsia="Times New Roman" w:cs="Times New Roman"/>
                <w:sz w:val="17"/>
                <w:szCs w:val="17"/>
              </w:rPr>
              <w:t>, коммерческую тайну и служебную информацию.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B5F672" w14:textId="67D8E055" w:rsidR="00830035" w:rsidRPr="00150586" w:rsidRDefault="00830035" w:rsidP="00830035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Первичный анализ, «Этические и правовые ограничения»; 152-ФЗ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BC6D7A" w14:textId="06230C00" w:rsidR="00830035" w:rsidRPr="00150586" w:rsidRDefault="00830035" w:rsidP="00830035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Требования 152-ФЗ на систему не распространяются, поскольку персональные данные не обрабатываются.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C090AD" w14:textId="09901DCA" w:rsidR="00830035" w:rsidRPr="00150586" w:rsidRDefault="00830035" w:rsidP="00830035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>Must Have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7B0EE5" w14:textId="137B2F72" w:rsidR="00830035" w:rsidRPr="00150586" w:rsidRDefault="00830035" w:rsidP="00830035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7"/>
                <w:szCs w:val="17"/>
              </w:rPr>
            </w:pPr>
            <w:r w:rsidRPr="00150586">
              <w:rPr>
                <w:rFonts w:eastAsia="Times New Roman" w:cs="Times New Roman"/>
                <w:sz w:val="17"/>
                <w:szCs w:val="17"/>
              </w:rPr>
              <w:t xml:space="preserve">Инспекция. </w:t>
            </w:r>
            <w:r>
              <w:rPr>
                <w:rFonts w:eastAsia="Times New Roman" w:cs="Times New Roman"/>
                <w:sz w:val="17"/>
                <w:szCs w:val="17"/>
              </w:rPr>
              <w:t>Программа</w:t>
            </w:r>
            <w:r w:rsidRPr="00150586">
              <w:rPr>
                <w:rFonts w:eastAsia="Times New Roman" w:cs="Times New Roman"/>
                <w:sz w:val="17"/>
                <w:szCs w:val="17"/>
              </w:rPr>
              <w:t xml:space="preserve"> не запрашивает и не сохраняет персональные данные</w:t>
            </w:r>
            <w:r>
              <w:rPr>
                <w:rFonts w:eastAsia="Times New Roman" w:cs="Times New Roman"/>
                <w:sz w:val="17"/>
                <w:szCs w:val="17"/>
              </w:rPr>
              <w:t>.</w:t>
            </w:r>
          </w:p>
        </w:tc>
      </w:tr>
    </w:tbl>
    <w:p w14:paraId="4212BCB6" w14:textId="5D98C37A" w:rsidR="00150586" w:rsidRPr="00150586" w:rsidRDefault="00150586" w:rsidP="00150586">
      <w:pPr>
        <w:ind w:firstLine="0"/>
      </w:pPr>
    </w:p>
    <w:sectPr w:rsidR="00150586" w:rsidRPr="00150586" w:rsidSect="00D2756B">
      <w:headerReference w:type="default" r:id="rId11"/>
      <w:pgSz w:w="11906" w:h="16838"/>
      <w:pgMar w:top="1134" w:right="567" w:bottom="1134" w:left="1134" w:header="708" w:footer="708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DA7B8" w14:textId="77777777" w:rsidR="00F83E9B" w:rsidRDefault="00F83E9B">
      <w:pPr>
        <w:spacing w:before="0" w:line="240" w:lineRule="auto"/>
      </w:pPr>
      <w:r>
        <w:separator/>
      </w:r>
    </w:p>
  </w:endnote>
  <w:endnote w:type="continuationSeparator" w:id="0">
    <w:p w14:paraId="28EC4DA2" w14:textId="77777777" w:rsidR="00F83E9B" w:rsidRDefault="00F83E9B">
      <w:pPr>
        <w:spacing w:before="0" w:line="240" w:lineRule="auto"/>
      </w:pPr>
      <w:r>
        <w:continuationSeparator/>
      </w:r>
    </w:p>
  </w:endnote>
  <w:endnote w:type="continuationNotice" w:id="1">
    <w:p w14:paraId="000B17EA" w14:textId="77777777" w:rsidR="00F83E9B" w:rsidRDefault="00F83E9B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44436" w14:textId="77777777" w:rsidR="00F83E9B" w:rsidRDefault="00F83E9B" w:rsidP="00990EAC">
      <w:pPr>
        <w:spacing w:before="0" w:line="240" w:lineRule="auto"/>
      </w:pPr>
      <w:r>
        <w:separator/>
      </w:r>
    </w:p>
  </w:footnote>
  <w:footnote w:type="continuationSeparator" w:id="0">
    <w:p w14:paraId="143C3BDE" w14:textId="77777777" w:rsidR="00F83E9B" w:rsidRDefault="00F83E9B" w:rsidP="00990EAC">
      <w:pPr>
        <w:spacing w:before="0" w:line="240" w:lineRule="auto"/>
      </w:pPr>
      <w:r>
        <w:continuationSeparator/>
      </w:r>
    </w:p>
  </w:footnote>
  <w:footnote w:type="continuationNotice" w:id="1">
    <w:p w14:paraId="2D03AD15" w14:textId="77777777" w:rsidR="00F83E9B" w:rsidRDefault="00F83E9B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6B065" w14:textId="54B7B2D9" w:rsidR="0023221D" w:rsidRPr="00C17A21" w:rsidRDefault="0023221D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D065A6">
      <w:rPr>
        <w:rStyle w:val="af1"/>
        <w:noProof/>
      </w:rPr>
      <w:t>3</w:t>
    </w:r>
    <w:r w:rsidRPr="00C17A21">
      <w:rPr>
        <w:rStyle w:val="af1"/>
      </w:rPr>
      <w:fldChar w:fldCharType="end"/>
    </w:r>
  </w:p>
  <w:p w14:paraId="0AA9F560" w14:textId="77777777" w:rsidR="0023221D" w:rsidRPr="008E27BF" w:rsidRDefault="0023221D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135" w:hanging="360"/>
      </w:pPr>
      <w:rPr>
        <w:rFonts w:ascii="Symbol" w:hAnsi="Symbol" w:hint="default"/>
      </w:rPr>
    </w:lvl>
  </w:abstractNum>
  <w:abstractNum w:abstractNumId="1" w15:restartNumberingAfterBreak="0">
    <w:nsid w:val="07464596"/>
    <w:multiLevelType w:val="hybridMultilevel"/>
    <w:tmpl w:val="AC90B3B8"/>
    <w:lvl w:ilvl="0" w:tplc="A2E21FAC">
      <w:start w:val="1"/>
      <w:numFmt w:val="decimal"/>
      <w:lvlText w:val="%1-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652DD4"/>
    <w:multiLevelType w:val="hybridMultilevel"/>
    <w:tmpl w:val="ABF8F260"/>
    <w:lvl w:ilvl="0" w:tplc="483C9D5A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21A1BEF"/>
    <w:multiLevelType w:val="hybridMultilevel"/>
    <w:tmpl w:val="6D42E162"/>
    <w:lvl w:ilvl="0" w:tplc="483C9D5A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064AB0"/>
    <w:multiLevelType w:val="hybridMultilevel"/>
    <w:tmpl w:val="1CD8EA0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1AD47E7A"/>
    <w:multiLevelType w:val="multilevel"/>
    <w:tmpl w:val="4EBCF2D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B3B4DFE"/>
    <w:multiLevelType w:val="multilevel"/>
    <w:tmpl w:val="7ECA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A705EA"/>
    <w:multiLevelType w:val="hybridMultilevel"/>
    <w:tmpl w:val="445AA85A"/>
    <w:lvl w:ilvl="0" w:tplc="483C9D5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7F2F14"/>
    <w:multiLevelType w:val="hybridMultilevel"/>
    <w:tmpl w:val="805A6D4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7B61862"/>
    <w:multiLevelType w:val="hybridMultilevel"/>
    <w:tmpl w:val="35F8F418"/>
    <w:lvl w:ilvl="0" w:tplc="483C9D5A">
      <w:start w:val="1"/>
      <w:numFmt w:val="bullet"/>
      <w:lvlText w:val="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1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2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3" w15:restartNumberingAfterBreak="0">
    <w:nsid w:val="352E67EA"/>
    <w:multiLevelType w:val="hybridMultilevel"/>
    <w:tmpl w:val="76AE53C4"/>
    <w:lvl w:ilvl="0" w:tplc="56DA85B0">
      <w:start w:val="1"/>
      <w:numFmt w:val="decimal"/>
      <w:lvlText w:val="%1-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971AC2"/>
    <w:multiLevelType w:val="hybridMultilevel"/>
    <w:tmpl w:val="95C63B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705097D"/>
    <w:multiLevelType w:val="multilevel"/>
    <w:tmpl w:val="5BE8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F20D60"/>
    <w:multiLevelType w:val="hybridMultilevel"/>
    <w:tmpl w:val="ADECD42E"/>
    <w:lvl w:ilvl="0" w:tplc="483C9D5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960F16"/>
    <w:multiLevelType w:val="hybridMultilevel"/>
    <w:tmpl w:val="D4ECDB24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3E421C"/>
    <w:multiLevelType w:val="hybridMultilevel"/>
    <w:tmpl w:val="C1F6AF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3CDC00EB"/>
    <w:multiLevelType w:val="hybridMultilevel"/>
    <w:tmpl w:val="D1F68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29D403D"/>
    <w:multiLevelType w:val="hybridMultilevel"/>
    <w:tmpl w:val="57025246"/>
    <w:lvl w:ilvl="0" w:tplc="D6A4FAE0">
      <w:start w:val="1"/>
      <w:numFmt w:val="decimal"/>
      <w:lvlText w:val="%1-"/>
      <w:lvlJc w:val="left"/>
      <w:pPr>
        <w:ind w:left="-207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1" w15:restartNumberingAfterBreak="0">
    <w:nsid w:val="4540585D"/>
    <w:multiLevelType w:val="hybridMultilevel"/>
    <w:tmpl w:val="F4F89934"/>
    <w:lvl w:ilvl="0" w:tplc="B0F067E0">
      <w:start w:val="1"/>
      <w:numFmt w:val="decimal"/>
      <w:lvlText w:val="4.%1."/>
      <w:lvlJc w:val="left"/>
      <w:pPr>
        <w:ind w:left="-72" w:hanging="360"/>
      </w:pPr>
      <w:rPr>
        <w:rFonts w:hint="eastAsia"/>
      </w:rPr>
    </w:lvl>
    <w:lvl w:ilvl="1" w:tplc="04190019" w:tentative="1">
      <w:start w:val="1"/>
      <w:numFmt w:val="lowerLetter"/>
      <w:lvlText w:val="%2."/>
      <w:lvlJc w:val="left"/>
      <w:pPr>
        <w:ind w:left="648" w:hanging="360"/>
      </w:pPr>
    </w:lvl>
    <w:lvl w:ilvl="2" w:tplc="0419001B" w:tentative="1">
      <w:start w:val="1"/>
      <w:numFmt w:val="lowerRoman"/>
      <w:lvlText w:val="%3."/>
      <w:lvlJc w:val="right"/>
      <w:pPr>
        <w:ind w:left="1368" w:hanging="180"/>
      </w:pPr>
    </w:lvl>
    <w:lvl w:ilvl="3" w:tplc="0419000F" w:tentative="1">
      <w:start w:val="1"/>
      <w:numFmt w:val="decimal"/>
      <w:lvlText w:val="%4."/>
      <w:lvlJc w:val="left"/>
      <w:pPr>
        <w:ind w:left="2088" w:hanging="360"/>
      </w:pPr>
    </w:lvl>
    <w:lvl w:ilvl="4" w:tplc="04190019" w:tentative="1">
      <w:start w:val="1"/>
      <w:numFmt w:val="lowerLetter"/>
      <w:lvlText w:val="%5."/>
      <w:lvlJc w:val="left"/>
      <w:pPr>
        <w:ind w:left="2808" w:hanging="360"/>
      </w:pPr>
    </w:lvl>
    <w:lvl w:ilvl="5" w:tplc="0419001B" w:tentative="1">
      <w:start w:val="1"/>
      <w:numFmt w:val="lowerRoman"/>
      <w:lvlText w:val="%6."/>
      <w:lvlJc w:val="right"/>
      <w:pPr>
        <w:ind w:left="3528" w:hanging="180"/>
      </w:pPr>
    </w:lvl>
    <w:lvl w:ilvl="6" w:tplc="0419000F" w:tentative="1">
      <w:start w:val="1"/>
      <w:numFmt w:val="decimal"/>
      <w:lvlText w:val="%7."/>
      <w:lvlJc w:val="left"/>
      <w:pPr>
        <w:ind w:left="4248" w:hanging="360"/>
      </w:pPr>
    </w:lvl>
    <w:lvl w:ilvl="7" w:tplc="04190019" w:tentative="1">
      <w:start w:val="1"/>
      <w:numFmt w:val="lowerLetter"/>
      <w:lvlText w:val="%8."/>
      <w:lvlJc w:val="left"/>
      <w:pPr>
        <w:ind w:left="4968" w:hanging="360"/>
      </w:pPr>
    </w:lvl>
    <w:lvl w:ilvl="8" w:tplc="0419001B" w:tentative="1">
      <w:start w:val="1"/>
      <w:numFmt w:val="lowerRoman"/>
      <w:lvlText w:val="%9."/>
      <w:lvlJc w:val="right"/>
      <w:pPr>
        <w:ind w:left="5688" w:hanging="180"/>
      </w:pPr>
    </w:lvl>
  </w:abstractNum>
  <w:abstractNum w:abstractNumId="22" w15:restartNumberingAfterBreak="0">
    <w:nsid w:val="46200343"/>
    <w:multiLevelType w:val="hybridMultilevel"/>
    <w:tmpl w:val="7D384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4E75178D"/>
    <w:multiLevelType w:val="multilevel"/>
    <w:tmpl w:val="A2BA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A82A39"/>
    <w:multiLevelType w:val="hybridMultilevel"/>
    <w:tmpl w:val="0C06B6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541A247F"/>
    <w:multiLevelType w:val="hybridMultilevel"/>
    <w:tmpl w:val="CA001A5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572D2F98"/>
    <w:multiLevelType w:val="hybridMultilevel"/>
    <w:tmpl w:val="42FE717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5B743D3B"/>
    <w:multiLevelType w:val="hybridMultilevel"/>
    <w:tmpl w:val="68CAA13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4F4259B"/>
    <w:multiLevelType w:val="multilevel"/>
    <w:tmpl w:val="A8B0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856B1D"/>
    <w:multiLevelType w:val="hybridMultilevel"/>
    <w:tmpl w:val="EA5C88D8"/>
    <w:lvl w:ilvl="0" w:tplc="04B610FA">
      <w:start w:val="1"/>
      <w:numFmt w:val="decimal"/>
      <w:lvlText w:val="%1-"/>
      <w:lvlJc w:val="left"/>
      <w:pPr>
        <w:ind w:left="-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38" w:hanging="360"/>
      </w:pPr>
    </w:lvl>
    <w:lvl w:ilvl="2" w:tplc="0419001B" w:tentative="1">
      <w:start w:val="1"/>
      <w:numFmt w:val="lowerRoman"/>
      <w:lvlText w:val="%3."/>
      <w:lvlJc w:val="right"/>
      <w:pPr>
        <w:ind w:left="2358" w:hanging="180"/>
      </w:pPr>
    </w:lvl>
    <w:lvl w:ilvl="3" w:tplc="0419000F" w:tentative="1">
      <w:start w:val="1"/>
      <w:numFmt w:val="decimal"/>
      <w:lvlText w:val="%4."/>
      <w:lvlJc w:val="left"/>
      <w:pPr>
        <w:ind w:left="3078" w:hanging="360"/>
      </w:pPr>
    </w:lvl>
    <w:lvl w:ilvl="4" w:tplc="04190019" w:tentative="1">
      <w:start w:val="1"/>
      <w:numFmt w:val="lowerLetter"/>
      <w:lvlText w:val="%5."/>
      <w:lvlJc w:val="left"/>
      <w:pPr>
        <w:ind w:left="3798" w:hanging="360"/>
      </w:pPr>
    </w:lvl>
    <w:lvl w:ilvl="5" w:tplc="0419001B" w:tentative="1">
      <w:start w:val="1"/>
      <w:numFmt w:val="lowerRoman"/>
      <w:lvlText w:val="%6."/>
      <w:lvlJc w:val="right"/>
      <w:pPr>
        <w:ind w:left="4518" w:hanging="180"/>
      </w:pPr>
    </w:lvl>
    <w:lvl w:ilvl="6" w:tplc="0419000F" w:tentative="1">
      <w:start w:val="1"/>
      <w:numFmt w:val="decimal"/>
      <w:lvlText w:val="%7."/>
      <w:lvlJc w:val="left"/>
      <w:pPr>
        <w:ind w:left="5238" w:hanging="360"/>
      </w:pPr>
    </w:lvl>
    <w:lvl w:ilvl="7" w:tplc="04190019" w:tentative="1">
      <w:start w:val="1"/>
      <w:numFmt w:val="lowerLetter"/>
      <w:lvlText w:val="%8."/>
      <w:lvlJc w:val="left"/>
      <w:pPr>
        <w:ind w:left="5958" w:hanging="360"/>
      </w:pPr>
    </w:lvl>
    <w:lvl w:ilvl="8" w:tplc="0419001B" w:tentative="1">
      <w:start w:val="1"/>
      <w:numFmt w:val="lowerRoman"/>
      <w:lvlText w:val="%9."/>
      <w:lvlJc w:val="right"/>
      <w:pPr>
        <w:ind w:left="6678" w:hanging="180"/>
      </w:pPr>
    </w:lvl>
  </w:abstractNum>
  <w:abstractNum w:abstractNumId="30" w15:restartNumberingAfterBreak="0">
    <w:nsid w:val="70E54287"/>
    <w:multiLevelType w:val="hybridMultilevel"/>
    <w:tmpl w:val="C9C8A2CA"/>
    <w:lvl w:ilvl="0" w:tplc="483C9D5A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784F4B30"/>
    <w:multiLevelType w:val="hybridMultilevel"/>
    <w:tmpl w:val="8E90D746"/>
    <w:lvl w:ilvl="0" w:tplc="483C9D5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835CE9"/>
    <w:multiLevelType w:val="hybridMultilevel"/>
    <w:tmpl w:val="FDF68B84"/>
    <w:lvl w:ilvl="0" w:tplc="483C9D5A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7ADD33F1"/>
    <w:multiLevelType w:val="hybridMultilevel"/>
    <w:tmpl w:val="BD669AAA"/>
    <w:lvl w:ilvl="0" w:tplc="483C9D5A">
      <w:start w:val="1"/>
      <w:numFmt w:val="bullet"/>
      <w:lvlText w:val=""/>
      <w:lvlJc w:val="left"/>
      <w:pPr>
        <w:ind w:left="16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49" w:hanging="360"/>
      </w:pPr>
      <w:rPr>
        <w:rFonts w:ascii="Wingdings" w:hAnsi="Wingdings" w:hint="default"/>
      </w:rPr>
    </w:lvl>
  </w:abstractNum>
  <w:abstractNum w:abstractNumId="34" w15:restartNumberingAfterBreak="0">
    <w:nsid w:val="7BB52C3A"/>
    <w:multiLevelType w:val="hybridMultilevel"/>
    <w:tmpl w:val="D15E9FBC"/>
    <w:lvl w:ilvl="0" w:tplc="04090011">
      <w:start w:val="1"/>
      <w:numFmt w:val="decimal"/>
      <w:lvlText w:val="%1)"/>
      <w:lvlJc w:val="left"/>
      <w:pPr>
        <w:ind w:left="-131" w:hanging="360"/>
      </w:pPr>
    </w:lvl>
    <w:lvl w:ilvl="1" w:tplc="04190019" w:tentative="1">
      <w:start w:val="1"/>
      <w:numFmt w:val="lowerLetter"/>
      <w:lvlText w:val="%2."/>
      <w:lvlJc w:val="left"/>
      <w:pPr>
        <w:ind w:left="589" w:hanging="360"/>
      </w:pPr>
    </w:lvl>
    <w:lvl w:ilvl="2" w:tplc="0419001B" w:tentative="1">
      <w:start w:val="1"/>
      <w:numFmt w:val="lowerRoman"/>
      <w:lvlText w:val="%3."/>
      <w:lvlJc w:val="right"/>
      <w:pPr>
        <w:ind w:left="1309" w:hanging="180"/>
      </w:p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35" w15:restartNumberingAfterBreak="0">
    <w:nsid w:val="7D6C7476"/>
    <w:multiLevelType w:val="hybridMultilevel"/>
    <w:tmpl w:val="C7BCFAC0"/>
    <w:lvl w:ilvl="0" w:tplc="4BB0015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150" w:hanging="360"/>
      </w:pPr>
    </w:lvl>
    <w:lvl w:ilvl="2" w:tplc="0419001B" w:tentative="1">
      <w:start w:val="1"/>
      <w:numFmt w:val="lowerRoman"/>
      <w:lvlText w:val="%3."/>
      <w:lvlJc w:val="right"/>
      <w:pPr>
        <w:ind w:left="1870" w:hanging="180"/>
      </w:pPr>
    </w:lvl>
    <w:lvl w:ilvl="3" w:tplc="0419000F" w:tentative="1">
      <w:start w:val="1"/>
      <w:numFmt w:val="decimal"/>
      <w:lvlText w:val="%4."/>
      <w:lvlJc w:val="left"/>
      <w:pPr>
        <w:ind w:left="2590" w:hanging="360"/>
      </w:pPr>
    </w:lvl>
    <w:lvl w:ilvl="4" w:tplc="04190019" w:tentative="1">
      <w:start w:val="1"/>
      <w:numFmt w:val="lowerLetter"/>
      <w:lvlText w:val="%5."/>
      <w:lvlJc w:val="left"/>
      <w:pPr>
        <w:ind w:left="3310" w:hanging="360"/>
      </w:pPr>
    </w:lvl>
    <w:lvl w:ilvl="5" w:tplc="0419001B" w:tentative="1">
      <w:start w:val="1"/>
      <w:numFmt w:val="lowerRoman"/>
      <w:lvlText w:val="%6."/>
      <w:lvlJc w:val="right"/>
      <w:pPr>
        <w:ind w:left="4030" w:hanging="180"/>
      </w:pPr>
    </w:lvl>
    <w:lvl w:ilvl="6" w:tplc="0419000F" w:tentative="1">
      <w:start w:val="1"/>
      <w:numFmt w:val="decimal"/>
      <w:lvlText w:val="%7."/>
      <w:lvlJc w:val="left"/>
      <w:pPr>
        <w:ind w:left="4750" w:hanging="360"/>
      </w:pPr>
    </w:lvl>
    <w:lvl w:ilvl="7" w:tplc="04190019" w:tentative="1">
      <w:start w:val="1"/>
      <w:numFmt w:val="lowerLetter"/>
      <w:lvlText w:val="%8."/>
      <w:lvlJc w:val="left"/>
      <w:pPr>
        <w:ind w:left="5470" w:hanging="360"/>
      </w:pPr>
    </w:lvl>
    <w:lvl w:ilvl="8" w:tplc="041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36" w15:restartNumberingAfterBreak="0">
    <w:nsid w:val="7F96600F"/>
    <w:multiLevelType w:val="hybridMultilevel"/>
    <w:tmpl w:val="C5D4CF54"/>
    <w:lvl w:ilvl="0" w:tplc="483C9D5A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918780962">
    <w:abstractNumId w:val="11"/>
  </w:num>
  <w:num w:numId="2" w16cid:durableId="823471063">
    <w:abstractNumId w:val="0"/>
  </w:num>
  <w:num w:numId="3" w16cid:durableId="1582905165">
    <w:abstractNumId w:val="12"/>
  </w:num>
  <w:num w:numId="4" w16cid:durableId="552617781">
    <w:abstractNumId w:val="5"/>
  </w:num>
  <w:num w:numId="5" w16cid:durableId="702169663">
    <w:abstractNumId w:val="6"/>
  </w:num>
  <w:num w:numId="6" w16cid:durableId="1373270007">
    <w:abstractNumId w:val="18"/>
  </w:num>
  <w:num w:numId="7" w16cid:durableId="1814760884">
    <w:abstractNumId w:val="22"/>
  </w:num>
  <w:num w:numId="8" w16cid:durableId="2027053480">
    <w:abstractNumId w:val="26"/>
  </w:num>
  <w:num w:numId="9" w16cid:durableId="35860567">
    <w:abstractNumId w:val="27"/>
  </w:num>
  <w:num w:numId="10" w16cid:durableId="1570461721">
    <w:abstractNumId w:val="19"/>
  </w:num>
  <w:num w:numId="11" w16cid:durableId="903101529">
    <w:abstractNumId w:val="24"/>
  </w:num>
  <w:num w:numId="12" w16cid:durableId="1465736388">
    <w:abstractNumId w:val="35"/>
  </w:num>
  <w:num w:numId="13" w16cid:durableId="1308166888">
    <w:abstractNumId w:val="14"/>
  </w:num>
  <w:num w:numId="14" w16cid:durableId="726494223">
    <w:abstractNumId w:val="17"/>
  </w:num>
  <w:num w:numId="15" w16cid:durableId="504328146">
    <w:abstractNumId w:val="9"/>
  </w:num>
  <w:num w:numId="16" w16cid:durableId="1008170082">
    <w:abstractNumId w:val="28"/>
  </w:num>
  <w:num w:numId="17" w16cid:durableId="1057165029">
    <w:abstractNumId w:val="25"/>
  </w:num>
  <w:num w:numId="18" w16cid:durableId="1728602195">
    <w:abstractNumId w:val="7"/>
  </w:num>
  <w:num w:numId="19" w16cid:durableId="439882102">
    <w:abstractNumId w:val="15"/>
  </w:num>
  <w:num w:numId="20" w16cid:durableId="139542775">
    <w:abstractNumId w:val="3"/>
  </w:num>
  <w:num w:numId="21" w16cid:durableId="519244099">
    <w:abstractNumId w:val="2"/>
  </w:num>
  <w:num w:numId="22" w16cid:durableId="1753963105">
    <w:abstractNumId w:val="20"/>
  </w:num>
  <w:num w:numId="23" w16cid:durableId="1761947642">
    <w:abstractNumId w:val="13"/>
  </w:num>
  <w:num w:numId="24" w16cid:durableId="1654604153">
    <w:abstractNumId w:val="1"/>
  </w:num>
  <w:num w:numId="25" w16cid:durableId="1568762907">
    <w:abstractNumId w:val="23"/>
  </w:num>
  <w:num w:numId="26" w16cid:durableId="1427388542">
    <w:abstractNumId w:val="29"/>
  </w:num>
  <w:num w:numId="27" w16cid:durableId="1073091179">
    <w:abstractNumId w:val="21"/>
  </w:num>
  <w:num w:numId="28" w16cid:durableId="428627122">
    <w:abstractNumId w:val="34"/>
  </w:num>
  <w:num w:numId="29" w16cid:durableId="374505333">
    <w:abstractNumId w:val="36"/>
  </w:num>
  <w:num w:numId="30" w16cid:durableId="1006715432">
    <w:abstractNumId w:val="10"/>
  </w:num>
  <w:num w:numId="31" w16cid:durableId="83381756">
    <w:abstractNumId w:val="31"/>
  </w:num>
  <w:num w:numId="32" w16cid:durableId="265617518">
    <w:abstractNumId w:val="8"/>
  </w:num>
  <w:num w:numId="33" w16cid:durableId="1353342621">
    <w:abstractNumId w:val="30"/>
  </w:num>
  <w:num w:numId="34" w16cid:durableId="932975311">
    <w:abstractNumId w:val="16"/>
  </w:num>
  <w:num w:numId="35" w16cid:durableId="1455825171">
    <w:abstractNumId w:val="33"/>
  </w:num>
  <w:num w:numId="36" w16cid:durableId="128401702">
    <w:abstractNumId w:val="4"/>
  </w:num>
  <w:num w:numId="37" w16cid:durableId="235168604">
    <w:abstractNumId w:val="32"/>
  </w:num>
  <w:num w:numId="38" w16cid:durableId="780951527">
    <w:abstractNumId w:val="11"/>
  </w:num>
  <w:num w:numId="39" w16cid:durableId="2044095551">
    <w:abstractNumId w:val="11"/>
  </w:num>
  <w:num w:numId="40" w16cid:durableId="1672947014">
    <w:abstractNumId w:val="11"/>
  </w:num>
  <w:num w:numId="41" w16cid:durableId="1805997221">
    <w:abstractNumId w:val="11"/>
  </w:num>
  <w:num w:numId="42" w16cid:durableId="680861516">
    <w:abstractNumId w:val="11"/>
  </w:num>
  <w:num w:numId="43" w16cid:durableId="1447121003">
    <w:abstractNumId w:val="11"/>
  </w:num>
  <w:num w:numId="44" w16cid:durableId="438447667">
    <w:abstractNumId w:val="11"/>
  </w:num>
  <w:num w:numId="45" w16cid:durableId="1638990799">
    <w:abstractNumId w:val="11"/>
  </w:num>
  <w:num w:numId="46" w16cid:durableId="8142237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772015730">
    <w:abstractNumId w:val="11"/>
  </w:num>
  <w:num w:numId="48" w16cid:durableId="387186924">
    <w:abstractNumId w:val="11"/>
  </w:num>
  <w:num w:numId="49" w16cid:durableId="2023310975">
    <w:abstractNumId w:val="11"/>
  </w:num>
  <w:num w:numId="50" w16cid:durableId="477919809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237A"/>
    <w:rsid w:val="00003AF1"/>
    <w:rsid w:val="00006750"/>
    <w:rsid w:val="00012A07"/>
    <w:rsid w:val="00015480"/>
    <w:rsid w:val="00020C2C"/>
    <w:rsid w:val="00021B39"/>
    <w:rsid w:val="00024473"/>
    <w:rsid w:val="00032359"/>
    <w:rsid w:val="00033833"/>
    <w:rsid w:val="000341B9"/>
    <w:rsid w:val="00034B5C"/>
    <w:rsid w:val="00034F3B"/>
    <w:rsid w:val="00035A26"/>
    <w:rsid w:val="00036994"/>
    <w:rsid w:val="00037B3E"/>
    <w:rsid w:val="00040D1E"/>
    <w:rsid w:val="0004336A"/>
    <w:rsid w:val="00044093"/>
    <w:rsid w:val="00046056"/>
    <w:rsid w:val="00051403"/>
    <w:rsid w:val="000554FC"/>
    <w:rsid w:val="00055B9B"/>
    <w:rsid w:val="0005745E"/>
    <w:rsid w:val="0006131E"/>
    <w:rsid w:val="00061F64"/>
    <w:rsid w:val="00066F6D"/>
    <w:rsid w:val="0007604F"/>
    <w:rsid w:val="0008146F"/>
    <w:rsid w:val="00082045"/>
    <w:rsid w:val="0008247D"/>
    <w:rsid w:val="00084E07"/>
    <w:rsid w:val="00085EA1"/>
    <w:rsid w:val="00087B5B"/>
    <w:rsid w:val="000934BA"/>
    <w:rsid w:val="00094729"/>
    <w:rsid w:val="00096EC7"/>
    <w:rsid w:val="00097AE1"/>
    <w:rsid w:val="000A2560"/>
    <w:rsid w:val="000A537A"/>
    <w:rsid w:val="000B0BF1"/>
    <w:rsid w:val="000C0C5D"/>
    <w:rsid w:val="000C2A5F"/>
    <w:rsid w:val="000C354E"/>
    <w:rsid w:val="000C4284"/>
    <w:rsid w:val="000C7B86"/>
    <w:rsid w:val="000C7DE5"/>
    <w:rsid w:val="000D3006"/>
    <w:rsid w:val="000D38ED"/>
    <w:rsid w:val="000D3A15"/>
    <w:rsid w:val="000D3EDF"/>
    <w:rsid w:val="000D5912"/>
    <w:rsid w:val="000E342C"/>
    <w:rsid w:val="000E5D68"/>
    <w:rsid w:val="000E6345"/>
    <w:rsid w:val="000E6490"/>
    <w:rsid w:val="000F0680"/>
    <w:rsid w:val="000F335B"/>
    <w:rsid w:val="00103685"/>
    <w:rsid w:val="001038A7"/>
    <w:rsid w:val="00104146"/>
    <w:rsid w:val="0010516C"/>
    <w:rsid w:val="00106B06"/>
    <w:rsid w:val="0011316B"/>
    <w:rsid w:val="001144C5"/>
    <w:rsid w:val="001157C8"/>
    <w:rsid w:val="0012097E"/>
    <w:rsid w:val="00121E53"/>
    <w:rsid w:val="001223A9"/>
    <w:rsid w:val="001238DC"/>
    <w:rsid w:val="00125D7C"/>
    <w:rsid w:val="001275E2"/>
    <w:rsid w:val="00127A5A"/>
    <w:rsid w:val="00130456"/>
    <w:rsid w:val="0013162A"/>
    <w:rsid w:val="0013287A"/>
    <w:rsid w:val="00134718"/>
    <w:rsid w:val="00140824"/>
    <w:rsid w:val="00141A2A"/>
    <w:rsid w:val="00145841"/>
    <w:rsid w:val="00150586"/>
    <w:rsid w:val="00150617"/>
    <w:rsid w:val="001539E8"/>
    <w:rsid w:val="00155A8D"/>
    <w:rsid w:val="0016119C"/>
    <w:rsid w:val="001673EC"/>
    <w:rsid w:val="00170D05"/>
    <w:rsid w:val="00172DBA"/>
    <w:rsid w:val="0017581B"/>
    <w:rsid w:val="00175D7B"/>
    <w:rsid w:val="00176092"/>
    <w:rsid w:val="001769F7"/>
    <w:rsid w:val="00183536"/>
    <w:rsid w:val="0018460F"/>
    <w:rsid w:val="00186EFA"/>
    <w:rsid w:val="0019044F"/>
    <w:rsid w:val="001930DC"/>
    <w:rsid w:val="001A12C2"/>
    <w:rsid w:val="001A50A1"/>
    <w:rsid w:val="001B065B"/>
    <w:rsid w:val="001B0E64"/>
    <w:rsid w:val="001B3C9B"/>
    <w:rsid w:val="001B794F"/>
    <w:rsid w:val="001C238E"/>
    <w:rsid w:val="001D3FB1"/>
    <w:rsid w:val="001E4B08"/>
    <w:rsid w:val="001E53F1"/>
    <w:rsid w:val="001E54D9"/>
    <w:rsid w:val="001F0B79"/>
    <w:rsid w:val="001F112E"/>
    <w:rsid w:val="001F3C1A"/>
    <w:rsid w:val="001F3CDA"/>
    <w:rsid w:val="001F5855"/>
    <w:rsid w:val="001F5DEC"/>
    <w:rsid w:val="001F5E9C"/>
    <w:rsid w:val="001F61FC"/>
    <w:rsid w:val="001F7F95"/>
    <w:rsid w:val="00201509"/>
    <w:rsid w:val="00206EAC"/>
    <w:rsid w:val="002114CC"/>
    <w:rsid w:val="0022222B"/>
    <w:rsid w:val="00223718"/>
    <w:rsid w:val="00224A91"/>
    <w:rsid w:val="00224AD7"/>
    <w:rsid w:val="00227A1E"/>
    <w:rsid w:val="0023221D"/>
    <w:rsid w:val="00234403"/>
    <w:rsid w:val="00234BD7"/>
    <w:rsid w:val="00241C37"/>
    <w:rsid w:val="00242DF5"/>
    <w:rsid w:val="00244671"/>
    <w:rsid w:val="002446A5"/>
    <w:rsid w:val="00244AD0"/>
    <w:rsid w:val="00244AD2"/>
    <w:rsid w:val="002469D0"/>
    <w:rsid w:val="00247CFA"/>
    <w:rsid w:val="002502BF"/>
    <w:rsid w:val="00256697"/>
    <w:rsid w:val="00263185"/>
    <w:rsid w:val="0026423B"/>
    <w:rsid w:val="00265F7C"/>
    <w:rsid w:val="0026676B"/>
    <w:rsid w:val="00270C38"/>
    <w:rsid w:val="002714CE"/>
    <w:rsid w:val="00272408"/>
    <w:rsid w:val="00274EBE"/>
    <w:rsid w:val="00276CAB"/>
    <w:rsid w:val="00277614"/>
    <w:rsid w:val="00280EAC"/>
    <w:rsid w:val="00287E94"/>
    <w:rsid w:val="00292B29"/>
    <w:rsid w:val="002939E2"/>
    <w:rsid w:val="00294D0D"/>
    <w:rsid w:val="002952BC"/>
    <w:rsid w:val="00295D9C"/>
    <w:rsid w:val="00296BBF"/>
    <w:rsid w:val="002A3A63"/>
    <w:rsid w:val="002A4885"/>
    <w:rsid w:val="002A514A"/>
    <w:rsid w:val="002A56D9"/>
    <w:rsid w:val="002A7B7E"/>
    <w:rsid w:val="002B4934"/>
    <w:rsid w:val="002B74A1"/>
    <w:rsid w:val="002C1982"/>
    <w:rsid w:val="002C7046"/>
    <w:rsid w:val="002D354A"/>
    <w:rsid w:val="002D5B25"/>
    <w:rsid w:val="002D5ED0"/>
    <w:rsid w:val="002D60D8"/>
    <w:rsid w:val="002E1732"/>
    <w:rsid w:val="002E2801"/>
    <w:rsid w:val="002E28E9"/>
    <w:rsid w:val="002E383E"/>
    <w:rsid w:val="002E66B0"/>
    <w:rsid w:val="002E78E0"/>
    <w:rsid w:val="002F15DD"/>
    <w:rsid w:val="002F57A2"/>
    <w:rsid w:val="002F61D1"/>
    <w:rsid w:val="00303DC8"/>
    <w:rsid w:val="00304C06"/>
    <w:rsid w:val="0030583A"/>
    <w:rsid w:val="003115BF"/>
    <w:rsid w:val="00311E97"/>
    <w:rsid w:val="00312254"/>
    <w:rsid w:val="0031287F"/>
    <w:rsid w:val="00312F95"/>
    <w:rsid w:val="00317BF7"/>
    <w:rsid w:val="00323F6E"/>
    <w:rsid w:val="00326605"/>
    <w:rsid w:val="00342964"/>
    <w:rsid w:val="00347071"/>
    <w:rsid w:val="00347678"/>
    <w:rsid w:val="00350180"/>
    <w:rsid w:val="00351631"/>
    <w:rsid w:val="00354DBD"/>
    <w:rsid w:val="003552A3"/>
    <w:rsid w:val="00356451"/>
    <w:rsid w:val="00364D74"/>
    <w:rsid w:val="00370436"/>
    <w:rsid w:val="003711B3"/>
    <w:rsid w:val="00371D49"/>
    <w:rsid w:val="00372B61"/>
    <w:rsid w:val="00372C9E"/>
    <w:rsid w:val="00374EF9"/>
    <w:rsid w:val="0037776F"/>
    <w:rsid w:val="003779A2"/>
    <w:rsid w:val="00377D16"/>
    <w:rsid w:val="00380D25"/>
    <w:rsid w:val="00386F3E"/>
    <w:rsid w:val="0038700E"/>
    <w:rsid w:val="00387E10"/>
    <w:rsid w:val="00390EAB"/>
    <w:rsid w:val="003915BE"/>
    <w:rsid w:val="00393F45"/>
    <w:rsid w:val="00397496"/>
    <w:rsid w:val="003A4E95"/>
    <w:rsid w:val="003A546E"/>
    <w:rsid w:val="003B364C"/>
    <w:rsid w:val="003C2810"/>
    <w:rsid w:val="003D3E93"/>
    <w:rsid w:val="003D61D2"/>
    <w:rsid w:val="003E0217"/>
    <w:rsid w:val="003E063D"/>
    <w:rsid w:val="003E09BF"/>
    <w:rsid w:val="003E1A1B"/>
    <w:rsid w:val="003E22A5"/>
    <w:rsid w:val="003E263D"/>
    <w:rsid w:val="003E3B91"/>
    <w:rsid w:val="003E58AE"/>
    <w:rsid w:val="003E72CD"/>
    <w:rsid w:val="003F3F0D"/>
    <w:rsid w:val="00400C4D"/>
    <w:rsid w:val="004023CE"/>
    <w:rsid w:val="00410843"/>
    <w:rsid w:val="00410B93"/>
    <w:rsid w:val="00412E47"/>
    <w:rsid w:val="00413087"/>
    <w:rsid w:val="0041593F"/>
    <w:rsid w:val="00422EBA"/>
    <w:rsid w:val="0042327A"/>
    <w:rsid w:val="00433C77"/>
    <w:rsid w:val="004347A5"/>
    <w:rsid w:val="00442256"/>
    <w:rsid w:val="004427C5"/>
    <w:rsid w:val="004439BD"/>
    <w:rsid w:val="00447629"/>
    <w:rsid w:val="00451E07"/>
    <w:rsid w:val="00455936"/>
    <w:rsid w:val="0045599D"/>
    <w:rsid w:val="004605D9"/>
    <w:rsid w:val="00466014"/>
    <w:rsid w:val="004677DC"/>
    <w:rsid w:val="004712EB"/>
    <w:rsid w:val="00471FE2"/>
    <w:rsid w:val="00472A19"/>
    <w:rsid w:val="00474C67"/>
    <w:rsid w:val="004751BA"/>
    <w:rsid w:val="004755B0"/>
    <w:rsid w:val="00475A10"/>
    <w:rsid w:val="004767CD"/>
    <w:rsid w:val="00477484"/>
    <w:rsid w:val="00477D2A"/>
    <w:rsid w:val="0048416D"/>
    <w:rsid w:val="00494EE4"/>
    <w:rsid w:val="004A0E13"/>
    <w:rsid w:val="004A34C3"/>
    <w:rsid w:val="004A6D44"/>
    <w:rsid w:val="004A7837"/>
    <w:rsid w:val="004A7A41"/>
    <w:rsid w:val="004B0C8E"/>
    <w:rsid w:val="004B0F88"/>
    <w:rsid w:val="004B2F0D"/>
    <w:rsid w:val="004B7636"/>
    <w:rsid w:val="004B7DD1"/>
    <w:rsid w:val="004C316E"/>
    <w:rsid w:val="004C5524"/>
    <w:rsid w:val="004D39C2"/>
    <w:rsid w:val="004D3A1C"/>
    <w:rsid w:val="004F1328"/>
    <w:rsid w:val="004F4D49"/>
    <w:rsid w:val="005008C8"/>
    <w:rsid w:val="005017B0"/>
    <w:rsid w:val="00503505"/>
    <w:rsid w:val="005040DD"/>
    <w:rsid w:val="005065B8"/>
    <w:rsid w:val="0051150B"/>
    <w:rsid w:val="00512B60"/>
    <w:rsid w:val="00514790"/>
    <w:rsid w:val="00514894"/>
    <w:rsid w:val="00514CFD"/>
    <w:rsid w:val="0051546A"/>
    <w:rsid w:val="005163E5"/>
    <w:rsid w:val="00521861"/>
    <w:rsid w:val="00522E53"/>
    <w:rsid w:val="00524056"/>
    <w:rsid w:val="00530053"/>
    <w:rsid w:val="00530EA2"/>
    <w:rsid w:val="00531E80"/>
    <w:rsid w:val="005343A0"/>
    <w:rsid w:val="005343B2"/>
    <w:rsid w:val="00541DD4"/>
    <w:rsid w:val="00541F05"/>
    <w:rsid w:val="00544189"/>
    <w:rsid w:val="00544617"/>
    <w:rsid w:val="00552010"/>
    <w:rsid w:val="005524E9"/>
    <w:rsid w:val="00553115"/>
    <w:rsid w:val="00554344"/>
    <w:rsid w:val="00555E69"/>
    <w:rsid w:val="0056079D"/>
    <w:rsid w:val="00561905"/>
    <w:rsid w:val="00561F8C"/>
    <w:rsid w:val="0057389A"/>
    <w:rsid w:val="00574B6C"/>
    <w:rsid w:val="00576138"/>
    <w:rsid w:val="005761A8"/>
    <w:rsid w:val="005764B1"/>
    <w:rsid w:val="00584E3E"/>
    <w:rsid w:val="00590D7A"/>
    <w:rsid w:val="00591471"/>
    <w:rsid w:val="00592879"/>
    <w:rsid w:val="005935B2"/>
    <w:rsid w:val="005939C6"/>
    <w:rsid w:val="00595CC4"/>
    <w:rsid w:val="005965B9"/>
    <w:rsid w:val="005972E7"/>
    <w:rsid w:val="005A188B"/>
    <w:rsid w:val="005A4E60"/>
    <w:rsid w:val="005A7033"/>
    <w:rsid w:val="005B38F3"/>
    <w:rsid w:val="005B40F0"/>
    <w:rsid w:val="005B4B1B"/>
    <w:rsid w:val="005B5089"/>
    <w:rsid w:val="005B66CC"/>
    <w:rsid w:val="005D0920"/>
    <w:rsid w:val="005D1D9F"/>
    <w:rsid w:val="005D2A6B"/>
    <w:rsid w:val="005D4ECA"/>
    <w:rsid w:val="005D6B69"/>
    <w:rsid w:val="005D7C77"/>
    <w:rsid w:val="005E2CDE"/>
    <w:rsid w:val="005E2F87"/>
    <w:rsid w:val="005E38E8"/>
    <w:rsid w:val="005E5027"/>
    <w:rsid w:val="005E7941"/>
    <w:rsid w:val="005F0877"/>
    <w:rsid w:val="005F0B98"/>
    <w:rsid w:val="005F1DB8"/>
    <w:rsid w:val="005F6B06"/>
    <w:rsid w:val="006007E9"/>
    <w:rsid w:val="006030ED"/>
    <w:rsid w:val="006051B5"/>
    <w:rsid w:val="00606C43"/>
    <w:rsid w:val="00606F01"/>
    <w:rsid w:val="006129C8"/>
    <w:rsid w:val="00612A29"/>
    <w:rsid w:val="0061477E"/>
    <w:rsid w:val="00614C68"/>
    <w:rsid w:val="00617647"/>
    <w:rsid w:val="00620630"/>
    <w:rsid w:val="00622E54"/>
    <w:rsid w:val="006252D8"/>
    <w:rsid w:val="0062534D"/>
    <w:rsid w:val="006267F9"/>
    <w:rsid w:val="00627BC1"/>
    <w:rsid w:val="00631994"/>
    <w:rsid w:val="006324C6"/>
    <w:rsid w:val="00636E3B"/>
    <w:rsid w:val="00637499"/>
    <w:rsid w:val="00642FB9"/>
    <w:rsid w:val="00645BED"/>
    <w:rsid w:val="006461B2"/>
    <w:rsid w:val="0064643E"/>
    <w:rsid w:val="006469AC"/>
    <w:rsid w:val="00653136"/>
    <w:rsid w:val="00660257"/>
    <w:rsid w:val="00661775"/>
    <w:rsid w:val="006638C9"/>
    <w:rsid w:val="006652DC"/>
    <w:rsid w:val="006673D6"/>
    <w:rsid w:val="00671CDE"/>
    <w:rsid w:val="00672929"/>
    <w:rsid w:val="00677535"/>
    <w:rsid w:val="00695763"/>
    <w:rsid w:val="006965F6"/>
    <w:rsid w:val="006A3648"/>
    <w:rsid w:val="006A4E6C"/>
    <w:rsid w:val="006A534C"/>
    <w:rsid w:val="006A5DFD"/>
    <w:rsid w:val="006B6850"/>
    <w:rsid w:val="006C3DEC"/>
    <w:rsid w:val="006C5177"/>
    <w:rsid w:val="006C7368"/>
    <w:rsid w:val="006C757D"/>
    <w:rsid w:val="006D0883"/>
    <w:rsid w:val="006D422E"/>
    <w:rsid w:val="006D46A3"/>
    <w:rsid w:val="006D7E91"/>
    <w:rsid w:val="006E4EA7"/>
    <w:rsid w:val="006E62EB"/>
    <w:rsid w:val="006E689C"/>
    <w:rsid w:val="006E7B7F"/>
    <w:rsid w:val="006F0385"/>
    <w:rsid w:val="006F0655"/>
    <w:rsid w:val="006F15DA"/>
    <w:rsid w:val="006F50F9"/>
    <w:rsid w:val="006F512D"/>
    <w:rsid w:val="00701738"/>
    <w:rsid w:val="00701911"/>
    <w:rsid w:val="00701CD7"/>
    <w:rsid w:val="00702405"/>
    <w:rsid w:val="00706D32"/>
    <w:rsid w:val="00706E5C"/>
    <w:rsid w:val="0071279D"/>
    <w:rsid w:val="007157E7"/>
    <w:rsid w:val="00716A01"/>
    <w:rsid w:val="00717B43"/>
    <w:rsid w:val="00741EC2"/>
    <w:rsid w:val="00742650"/>
    <w:rsid w:val="00743916"/>
    <w:rsid w:val="007445A3"/>
    <w:rsid w:val="00747188"/>
    <w:rsid w:val="00747AA0"/>
    <w:rsid w:val="00750535"/>
    <w:rsid w:val="007522DD"/>
    <w:rsid w:val="007605C5"/>
    <w:rsid w:val="007630D2"/>
    <w:rsid w:val="0076348D"/>
    <w:rsid w:val="007649DC"/>
    <w:rsid w:val="007661F7"/>
    <w:rsid w:val="0076691E"/>
    <w:rsid w:val="00770291"/>
    <w:rsid w:val="00772B78"/>
    <w:rsid w:val="007733D1"/>
    <w:rsid w:val="00773671"/>
    <w:rsid w:val="00773EC7"/>
    <w:rsid w:val="00775FCB"/>
    <w:rsid w:val="0078166E"/>
    <w:rsid w:val="007847C7"/>
    <w:rsid w:val="00785375"/>
    <w:rsid w:val="0078551E"/>
    <w:rsid w:val="00785C06"/>
    <w:rsid w:val="00786710"/>
    <w:rsid w:val="00786E6E"/>
    <w:rsid w:val="007A0770"/>
    <w:rsid w:val="007A3137"/>
    <w:rsid w:val="007A44EC"/>
    <w:rsid w:val="007A670B"/>
    <w:rsid w:val="007B1FCA"/>
    <w:rsid w:val="007B2E9D"/>
    <w:rsid w:val="007B348F"/>
    <w:rsid w:val="007B79AA"/>
    <w:rsid w:val="007C2693"/>
    <w:rsid w:val="007C5DA6"/>
    <w:rsid w:val="007C648D"/>
    <w:rsid w:val="007C6517"/>
    <w:rsid w:val="007D023A"/>
    <w:rsid w:val="007D170A"/>
    <w:rsid w:val="007D189A"/>
    <w:rsid w:val="007D18D6"/>
    <w:rsid w:val="007D2620"/>
    <w:rsid w:val="007D4C59"/>
    <w:rsid w:val="007E7A6C"/>
    <w:rsid w:val="007E7DEB"/>
    <w:rsid w:val="007F51FD"/>
    <w:rsid w:val="007F6962"/>
    <w:rsid w:val="007F6F16"/>
    <w:rsid w:val="00801271"/>
    <w:rsid w:val="00801482"/>
    <w:rsid w:val="008034D9"/>
    <w:rsid w:val="00804032"/>
    <w:rsid w:val="0080415D"/>
    <w:rsid w:val="008047D0"/>
    <w:rsid w:val="00804E23"/>
    <w:rsid w:val="0081256F"/>
    <w:rsid w:val="0081417D"/>
    <w:rsid w:val="00815163"/>
    <w:rsid w:val="00815197"/>
    <w:rsid w:val="00815C9B"/>
    <w:rsid w:val="00816AE0"/>
    <w:rsid w:val="0082094B"/>
    <w:rsid w:val="008233FB"/>
    <w:rsid w:val="008239DB"/>
    <w:rsid w:val="00830035"/>
    <w:rsid w:val="00832F7D"/>
    <w:rsid w:val="0083634F"/>
    <w:rsid w:val="00847368"/>
    <w:rsid w:val="00851CEE"/>
    <w:rsid w:val="00852027"/>
    <w:rsid w:val="00853022"/>
    <w:rsid w:val="00856459"/>
    <w:rsid w:val="00860B07"/>
    <w:rsid w:val="00864228"/>
    <w:rsid w:val="00864717"/>
    <w:rsid w:val="00870A27"/>
    <w:rsid w:val="00873C68"/>
    <w:rsid w:val="0087678E"/>
    <w:rsid w:val="008821B6"/>
    <w:rsid w:val="00887461"/>
    <w:rsid w:val="00887BD0"/>
    <w:rsid w:val="008913CD"/>
    <w:rsid w:val="00891FC3"/>
    <w:rsid w:val="00892501"/>
    <w:rsid w:val="00894836"/>
    <w:rsid w:val="00895567"/>
    <w:rsid w:val="008A19F3"/>
    <w:rsid w:val="008A2CA8"/>
    <w:rsid w:val="008A3C7E"/>
    <w:rsid w:val="008A447D"/>
    <w:rsid w:val="008A662D"/>
    <w:rsid w:val="008A7235"/>
    <w:rsid w:val="008B1742"/>
    <w:rsid w:val="008B2FF6"/>
    <w:rsid w:val="008B3835"/>
    <w:rsid w:val="008B5671"/>
    <w:rsid w:val="008B57AD"/>
    <w:rsid w:val="008C0D47"/>
    <w:rsid w:val="008C29DB"/>
    <w:rsid w:val="008C30AA"/>
    <w:rsid w:val="008C435D"/>
    <w:rsid w:val="008C47AF"/>
    <w:rsid w:val="008C6310"/>
    <w:rsid w:val="008C7D72"/>
    <w:rsid w:val="008D417C"/>
    <w:rsid w:val="008D5FB3"/>
    <w:rsid w:val="008D6356"/>
    <w:rsid w:val="008E436C"/>
    <w:rsid w:val="008E6F98"/>
    <w:rsid w:val="008E7810"/>
    <w:rsid w:val="008F2CB5"/>
    <w:rsid w:val="008F4105"/>
    <w:rsid w:val="008F6FA6"/>
    <w:rsid w:val="00907058"/>
    <w:rsid w:val="0090747E"/>
    <w:rsid w:val="009078D1"/>
    <w:rsid w:val="00912AA6"/>
    <w:rsid w:val="0092281E"/>
    <w:rsid w:val="0092285C"/>
    <w:rsid w:val="00922A0E"/>
    <w:rsid w:val="009236FA"/>
    <w:rsid w:val="009242F6"/>
    <w:rsid w:val="00930B24"/>
    <w:rsid w:val="00931494"/>
    <w:rsid w:val="0093264C"/>
    <w:rsid w:val="00940731"/>
    <w:rsid w:val="00941637"/>
    <w:rsid w:val="00944557"/>
    <w:rsid w:val="0094675E"/>
    <w:rsid w:val="00946800"/>
    <w:rsid w:val="00950955"/>
    <w:rsid w:val="0095138C"/>
    <w:rsid w:val="0095141B"/>
    <w:rsid w:val="00955863"/>
    <w:rsid w:val="00957C73"/>
    <w:rsid w:val="00960010"/>
    <w:rsid w:val="00960FE2"/>
    <w:rsid w:val="00962BF3"/>
    <w:rsid w:val="00964CC2"/>
    <w:rsid w:val="0096798D"/>
    <w:rsid w:val="00967FD4"/>
    <w:rsid w:val="00970E98"/>
    <w:rsid w:val="009730DA"/>
    <w:rsid w:val="0097494B"/>
    <w:rsid w:val="0097511E"/>
    <w:rsid w:val="0098081B"/>
    <w:rsid w:val="00980884"/>
    <w:rsid w:val="0098133E"/>
    <w:rsid w:val="009863FC"/>
    <w:rsid w:val="0098708B"/>
    <w:rsid w:val="00990461"/>
    <w:rsid w:val="00990EAC"/>
    <w:rsid w:val="00991142"/>
    <w:rsid w:val="00991D11"/>
    <w:rsid w:val="00992FEA"/>
    <w:rsid w:val="0099570E"/>
    <w:rsid w:val="0099717C"/>
    <w:rsid w:val="00997825"/>
    <w:rsid w:val="009A1CB3"/>
    <w:rsid w:val="009A2541"/>
    <w:rsid w:val="009A2F04"/>
    <w:rsid w:val="009A78AA"/>
    <w:rsid w:val="009B3C95"/>
    <w:rsid w:val="009B5C18"/>
    <w:rsid w:val="009C15AC"/>
    <w:rsid w:val="009C1E84"/>
    <w:rsid w:val="009C2712"/>
    <w:rsid w:val="009C36DE"/>
    <w:rsid w:val="009C5201"/>
    <w:rsid w:val="009C62A8"/>
    <w:rsid w:val="009C6785"/>
    <w:rsid w:val="009D483E"/>
    <w:rsid w:val="009D5528"/>
    <w:rsid w:val="009D5587"/>
    <w:rsid w:val="009D6117"/>
    <w:rsid w:val="009D69EC"/>
    <w:rsid w:val="009E1CE6"/>
    <w:rsid w:val="009E2EAB"/>
    <w:rsid w:val="009E33E2"/>
    <w:rsid w:val="009F1599"/>
    <w:rsid w:val="009F1C8A"/>
    <w:rsid w:val="009F4ECA"/>
    <w:rsid w:val="009F576F"/>
    <w:rsid w:val="009F59D7"/>
    <w:rsid w:val="00A00797"/>
    <w:rsid w:val="00A01CD4"/>
    <w:rsid w:val="00A0279B"/>
    <w:rsid w:val="00A06116"/>
    <w:rsid w:val="00A069BB"/>
    <w:rsid w:val="00A11403"/>
    <w:rsid w:val="00A22E7D"/>
    <w:rsid w:val="00A26122"/>
    <w:rsid w:val="00A322BD"/>
    <w:rsid w:val="00A34F72"/>
    <w:rsid w:val="00A3550C"/>
    <w:rsid w:val="00A35BF8"/>
    <w:rsid w:val="00A43971"/>
    <w:rsid w:val="00A43D43"/>
    <w:rsid w:val="00A50EA5"/>
    <w:rsid w:val="00A515E9"/>
    <w:rsid w:val="00A51A5D"/>
    <w:rsid w:val="00A52CF3"/>
    <w:rsid w:val="00A54F03"/>
    <w:rsid w:val="00A55DC4"/>
    <w:rsid w:val="00A56565"/>
    <w:rsid w:val="00A60904"/>
    <w:rsid w:val="00A631A3"/>
    <w:rsid w:val="00A63893"/>
    <w:rsid w:val="00A64A7D"/>
    <w:rsid w:val="00A6518F"/>
    <w:rsid w:val="00A66360"/>
    <w:rsid w:val="00A667E5"/>
    <w:rsid w:val="00A675F3"/>
    <w:rsid w:val="00A67E0B"/>
    <w:rsid w:val="00A67F2B"/>
    <w:rsid w:val="00A70C76"/>
    <w:rsid w:val="00A7185A"/>
    <w:rsid w:val="00A7464D"/>
    <w:rsid w:val="00A80780"/>
    <w:rsid w:val="00A82498"/>
    <w:rsid w:val="00A829D4"/>
    <w:rsid w:val="00A93A6A"/>
    <w:rsid w:val="00A93B7E"/>
    <w:rsid w:val="00AA487E"/>
    <w:rsid w:val="00AA50F6"/>
    <w:rsid w:val="00AA5AE0"/>
    <w:rsid w:val="00AA79B8"/>
    <w:rsid w:val="00AB047F"/>
    <w:rsid w:val="00AB0651"/>
    <w:rsid w:val="00AB276B"/>
    <w:rsid w:val="00AB465D"/>
    <w:rsid w:val="00AB7875"/>
    <w:rsid w:val="00AC354C"/>
    <w:rsid w:val="00AC4F31"/>
    <w:rsid w:val="00AC505F"/>
    <w:rsid w:val="00AC53A7"/>
    <w:rsid w:val="00AC62FE"/>
    <w:rsid w:val="00AD0740"/>
    <w:rsid w:val="00AD1E5B"/>
    <w:rsid w:val="00AD5794"/>
    <w:rsid w:val="00AD6134"/>
    <w:rsid w:val="00AD74DC"/>
    <w:rsid w:val="00AE4CE5"/>
    <w:rsid w:val="00AE4F9B"/>
    <w:rsid w:val="00AE70A4"/>
    <w:rsid w:val="00AF46FF"/>
    <w:rsid w:val="00AF478D"/>
    <w:rsid w:val="00AF7668"/>
    <w:rsid w:val="00B010C6"/>
    <w:rsid w:val="00B06B73"/>
    <w:rsid w:val="00B125F0"/>
    <w:rsid w:val="00B160BF"/>
    <w:rsid w:val="00B27F07"/>
    <w:rsid w:val="00B315E3"/>
    <w:rsid w:val="00B3164A"/>
    <w:rsid w:val="00B36C5A"/>
    <w:rsid w:val="00B37E6B"/>
    <w:rsid w:val="00B426FB"/>
    <w:rsid w:val="00B43DED"/>
    <w:rsid w:val="00B542B0"/>
    <w:rsid w:val="00B5590D"/>
    <w:rsid w:val="00B62649"/>
    <w:rsid w:val="00B6298A"/>
    <w:rsid w:val="00B62D3F"/>
    <w:rsid w:val="00B63A5B"/>
    <w:rsid w:val="00B6451B"/>
    <w:rsid w:val="00B6574F"/>
    <w:rsid w:val="00B660BD"/>
    <w:rsid w:val="00B6663A"/>
    <w:rsid w:val="00B71743"/>
    <w:rsid w:val="00B7174E"/>
    <w:rsid w:val="00B743BF"/>
    <w:rsid w:val="00B775B6"/>
    <w:rsid w:val="00B834AC"/>
    <w:rsid w:val="00B83B18"/>
    <w:rsid w:val="00B84157"/>
    <w:rsid w:val="00B86DE1"/>
    <w:rsid w:val="00B900C0"/>
    <w:rsid w:val="00B91F1D"/>
    <w:rsid w:val="00BA1A1C"/>
    <w:rsid w:val="00BA60FA"/>
    <w:rsid w:val="00BA77E2"/>
    <w:rsid w:val="00BB0350"/>
    <w:rsid w:val="00BB41FD"/>
    <w:rsid w:val="00BB447F"/>
    <w:rsid w:val="00BB7AEE"/>
    <w:rsid w:val="00BC17B4"/>
    <w:rsid w:val="00BC283C"/>
    <w:rsid w:val="00BD2B75"/>
    <w:rsid w:val="00BD442E"/>
    <w:rsid w:val="00BD738C"/>
    <w:rsid w:val="00BE02F5"/>
    <w:rsid w:val="00BE39B8"/>
    <w:rsid w:val="00BE71FF"/>
    <w:rsid w:val="00BF0033"/>
    <w:rsid w:val="00BF0439"/>
    <w:rsid w:val="00BF1AB0"/>
    <w:rsid w:val="00BF44A4"/>
    <w:rsid w:val="00BF44D6"/>
    <w:rsid w:val="00BF7BFF"/>
    <w:rsid w:val="00C001A7"/>
    <w:rsid w:val="00C02F3E"/>
    <w:rsid w:val="00C035AA"/>
    <w:rsid w:val="00C03975"/>
    <w:rsid w:val="00C105A1"/>
    <w:rsid w:val="00C10B2D"/>
    <w:rsid w:val="00C11E33"/>
    <w:rsid w:val="00C122F9"/>
    <w:rsid w:val="00C1681F"/>
    <w:rsid w:val="00C17699"/>
    <w:rsid w:val="00C2408C"/>
    <w:rsid w:val="00C3337D"/>
    <w:rsid w:val="00C435ED"/>
    <w:rsid w:val="00C44F52"/>
    <w:rsid w:val="00C500ED"/>
    <w:rsid w:val="00C52A0D"/>
    <w:rsid w:val="00C54AA6"/>
    <w:rsid w:val="00C54F79"/>
    <w:rsid w:val="00C61DF4"/>
    <w:rsid w:val="00C62702"/>
    <w:rsid w:val="00C64B18"/>
    <w:rsid w:val="00C6522B"/>
    <w:rsid w:val="00C70EA8"/>
    <w:rsid w:val="00C7469B"/>
    <w:rsid w:val="00C75DD5"/>
    <w:rsid w:val="00C76F0C"/>
    <w:rsid w:val="00C80734"/>
    <w:rsid w:val="00C80C92"/>
    <w:rsid w:val="00C80E41"/>
    <w:rsid w:val="00C824E8"/>
    <w:rsid w:val="00C86701"/>
    <w:rsid w:val="00C8774D"/>
    <w:rsid w:val="00C92C19"/>
    <w:rsid w:val="00C9376A"/>
    <w:rsid w:val="00C93C3A"/>
    <w:rsid w:val="00C96227"/>
    <w:rsid w:val="00C9714B"/>
    <w:rsid w:val="00C97425"/>
    <w:rsid w:val="00C97E81"/>
    <w:rsid w:val="00CA462A"/>
    <w:rsid w:val="00CA46E3"/>
    <w:rsid w:val="00CA5203"/>
    <w:rsid w:val="00CB1422"/>
    <w:rsid w:val="00CB211A"/>
    <w:rsid w:val="00CB2D0C"/>
    <w:rsid w:val="00CB2FE0"/>
    <w:rsid w:val="00CB4766"/>
    <w:rsid w:val="00CB646B"/>
    <w:rsid w:val="00CC3AF0"/>
    <w:rsid w:val="00CC3B6C"/>
    <w:rsid w:val="00CC68F7"/>
    <w:rsid w:val="00CC7EEC"/>
    <w:rsid w:val="00CD1405"/>
    <w:rsid w:val="00CD3AC4"/>
    <w:rsid w:val="00CD71D8"/>
    <w:rsid w:val="00CE3A3D"/>
    <w:rsid w:val="00CE7A30"/>
    <w:rsid w:val="00CE7A85"/>
    <w:rsid w:val="00CF19EB"/>
    <w:rsid w:val="00CF3B09"/>
    <w:rsid w:val="00CF4EF6"/>
    <w:rsid w:val="00D00CBE"/>
    <w:rsid w:val="00D01E93"/>
    <w:rsid w:val="00D023DE"/>
    <w:rsid w:val="00D0476C"/>
    <w:rsid w:val="00D065A6"/>
    <w:rsid w:val="00D076C2"/>
    <w:rsid w:val="00D1084D"/>
    <w:rsid w:val="00D1204C"/>
    <w:rsid w:val="00D13D58"/>
    <w:rsid w:val="00D1695C"/>
    <w:rsid w:val="00D24935"/>
    <w:rsid w:val="00D24A5D"/>
    <w:rsid w:val="00D26A08"/>
    <w:rsid w:val="00D26A7E"/>
    <w:rsid w:val="00D270A5"/>
    <w:rsid w:val="00D2756B"/>
    <w:rsid w:val="00D3115C"/>
    <w:rsid w:val="00D31A36"/>
    <w:rsid w:val="00D36698"/>
    <w:rsid w:val="00D37FCB"/>
    <w:rsid w:val="00D4023D"/>
    <w:rsid w:val="00D4069A"/>
    <w:rsid w:val="00D408CC"/>
    <w:rsid w:val="00D4521F"/>
    <w:rsid w:val="00D45296"/>
    <w:rsid w:val="00D5259A"/>
    <w:rsid w:val="00D54ECC"/>
    <w:rsid w:val="00D60920"/>
    <w:rsid w:val="00D6154C"/>
    <w:rsid w:val="00D652A4"/>
    <w:rsid w:val="00D65343"/>
    <w:rsid w:val="00D664C5"/>
    <w:rsid w:val="00D703F6"/>
    <w:rsid w:val="00D7189D"/>
    <w:rsid w:val="00D72A14"/>
    <w:rsid w:val="00D730CA"/>
    <w:rsid w:val="00D731F0"/>
    <w:rsid w:val="00D801DF"/>
    <w:rsid w:val="00D85D99"/>
    <w:rsid w:val="00D86307"/>
    <w:rsid w:val="00D86999"/>
    <w:rsid w:val="00D87ADE"/>
    <w:rsid w:val="00D94F64"/>
    <w:rsid w:val="00D95BC3"/>
    <w:rsid w:val="00D978E4"/>
    <w:rsid w:val="00DA33AC"/>
    <w:rsid w:val="00DA64D0"/>
    <w:rsid w:val="00DA6582"/>
    <w:rsid w:val="00DA66C3"/>
    <w:rsid w:val="00DB0DFE"/>
    <w:rsid w:val="00DB4E6C"/>
    <w:rsid w:val="00DB67CB"/>
    <w:rsid w:val="00DC22C2"/>
    <w:rsid w:val="00DC575A"/>
    <w:rsid w:val="00DC58C3"/>
    <w:rsid w:val="00DC5B6A"/>
    <w:rsid w:val="00DC5FE1"/>
    <w:rsid w:val="00DD03C9"/>
    <w:rsid w:val="00DD2B98"/>
    <w:rsid w:val="00DD2D9B"/>
    <w:rsid w:val="00DD4754"/>
    <w:rsid w:val="00DD4D3F"/>
    <w:rsid w:val="00DD5432"/>
    <w:rsid w:val="00DD7FDA"/>
    <w:rsid w:val="00DE03C1"/>
    <w:rsid w:val="00DE18B5"/>
    <w:rsid w:val="00DE286A"/>
    <w:rsid w:val="00DE4421"/>
    <w:rsid w:val="00DE717F"/>
    <w:rsid w:val="00DF09F4"/>
    <w:rsid w:val="00DF0D22"/>
    <w:rsid w:val="00E02E0B"/>
    <w:rsid w:val="00E0593E"/>
    <w:rsid w:val="00E14870"/>
    <w:rsid w:val="00E15F57"/>
    <w:rsid w:val="00E1790F"/>
    <w:rsid w:val="00E208B0"/>
    <w:rsid w:val="00E2298D"/>
    <w:rsid w:val="00E23A8F"/>
    <w:rsid w:val="00E26720"/>
    <w:rsid w:val="00E31BF6"/>
    <w:rsid w:val="00E35956"/>
    <w:rsid w:val="00E36DF7"/>
    <w:rsid w:val="00E408F5"/>
    <w:rsid w:val="00E41507"/>
    <w:rsid w:val="00E41AEE"/>
    <w:rsid w:val="00E4794F"/>
    <w:rsid w:val="00E508A7"/>
    <w:rsid w:val="00E50AC4"/>
    <w:rsid w:val="00E50F28"/>
    <w:rsid w:val="00E51ADA"/>
    <w:rsid w:val="00E6007B"/>
    <w:rsid w:val="00E60632"/>
    <w:rsid w:val="00E60A44"/>
    <w:rsid w:val="00E61B22"/>
    <w:rsid w:val="00E6635F"/>
    <w:rsid w:val="00E666EA"/>
    <w:rsid w:val="00E725F9"/>
    <w:rsid w:val="00E74087"/>
    <w:rsid w:val="00E76335"/>
    <w:rsid w:val="00E82674"/>
    <w:rsid w:val="00E82A81"/>
    <w:rsid w:val="00E83435"/>
    <w:rsid w:val="00E85CEA"/>
    <w:rsid w:val="00E8690C"/>
    <w:rsid w:val="00E97C53"/>
    <w:rsid w:val="00EA5A6E"/>
    <w:rsid w:val="00EA6493"/>
    <w:rsid w:val="00EA70F3"/>
    <w:rsid w:val="00EA7476"/>
    <w:rsid w:val="00EB0651"/>
    <w:rsid w:val="00EB1F89"/>
    <w:rsid w:val="00EB1FC2"/>
    <w:rsid w:val="00EB494E"/>
    <w:rsid w:val="00EB5925"/>
    <w:rsid w:val="00EB5AEA"/>
    <w:rsid w:val="00EB6A0B"/>
    <w:rsid w:val="00EC14DF"/>
    <w:rsid w:val="00EC1BB9"/>
    <w:rsid w:val="00ED3B32"/>
    <w:rsid w:val="00ED409A"/>
    <w:rsid w:val="00ED4484"/>
    <w:rsid w:val="00ED6B45"/>
    <w:rsid w:val="00ED7346"/>
    <w:rsid w:val="00ED77F3"/>
    <w:rsid w:val="00EE45D4"/>
    <w:rsid w:val="00EE7978"/>
    <w:rsid w:val="00EF1410"/>
    <w:rsid w:val="00EF1459"/>
    <w:rsid w:val="00EF32FD"/>
    <w:rsid w:val="00F0485A"/>
    <w:rsid w:val="00F05BB5"/>
    <w:rsid w:val="00F078EC"/>
    <w:rsid w:val="00F113BF"/>
    <w:rsid w:val="00F20633"/>
    <w:rsid w:val="00F20ED0"/>
    <w:rsid w:val="00F212D6"/>
    <w:rsid w:val="00F2337D"/>
    <w:rsid w:val="00F249F6"/>
    <w:rsid w:val="00F25908"/>
    <w:rsid w:val="00F26E37"/>
    <w:rsid w:val="00F32637"/>
    <w:rsid w:val="00F32A7C"/>
    <w:rsid w:val="00F33E78"/>
    <w:rsid w:val="00F34EC4"/>
    <w:rsid w:val="00F374E5"/>
    <w:rsid w:val="00F421BE"/>
    <w:rsid w:val="00F4271F"/>
    <w:rsid w:val="00F4287A"/>
    <w:rsid w:val="00F43FED"/>
    <w:rsid w:val="00F504B2"/>
    <w:rsid w:val="00F52B4C"/>
    <w:rsid w:val="00F53CE8"/>
    <w:rsid w:val="00F5534E"/>
    <w:rsid w:val="00F6042B"/>
    <w:rsid w:val="00F62DCD"/>
    <w:rsid w:val="00F7451A"/>
    <w:rsid w:val="00F745DD"/>
    <w:rsid w:val="00F76A38"/>
    <w:rsid w:val="00F76B03"/>
    <w:rsid w:val="00F76EBD"/>
    <w:rsid w:val="00F815B0"/>
    <w:rsid w:val="00F8309A"/>
    <w:rsid w:val="00F839F0"/>
    <w:rsid w:val="00F83E9B"/>
    <w:rsid w:val="00F8478E"/>
    <w:rsid w:val="00F84AC0"/>
    <w:rsid w:val="00F84B99"/>
    <w:rsid w:val="00F84C3C"/>
    <w:rsid w:val="00F85769"/>
    <w:rsid w:val="00F8700A"/>
    <w:rsid w:val="00F87EBE"/>
    <w:rsid w:val="00F91124"/>
    <w:rsid w:val="00F9342D"/>
    <w:rsid w:val="00FA1E11"/>
    <w:rsid w:val="00FA2851"/>
    <w:rsid w:val="00FA3223"/>
    <w:rsid w:val="00FA3782"/>
    <w:rsid w:val="00FA64BD"/>
    <w:rsid w:val="00FA6956"/>
    <w:rsid w:val="00FA7D4A"/>
    <w:rsid w:val="00FB0572"/>
    <w:rsid w:val="00FB05EA"/>
    <w:rsid w:val="00FB59C8"/>
    <w:rsid w:val="00FC285F"/>
    <w:rsid w:val="00FC3349"/>
    <w:rsid w:val="00FC3B4E"/>
    <w:rsid w:val="00FC6F64"/>
    <w:rsid w:val="00FD0C4A"/>
    <w:rsid w:val="00FD2680"/>
    <w:rsid w:val="00FD40EE"/>
    <w:rsid w:val="00FD43BE"/>
    <w:rsid w:val="00FD73B1"/>
    <w:rsid w:val="00FE0F7E"/>
    <w:rsid w:val="00FE7067"/>
    <w:rsid w:val="00FE77D9"/>
    <w:rsid w:val="00FF0127"/>
    <w:rsid w:val="00FF42A2"/>
    <w:rsid w:val="00FF45A0"/>
    <w:rsid w:val="00FF702D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D8FCA5"/>
  <w15:docId w15:val="{BE3B9D3E-411C-4563-835A-8F18C4DD2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C96227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rmal (Web)"/>
    <w:basedOn w:val="a1"/>
    <w:uiPriority w:val="99"/>
    <w:unhideWhenUsed/>
    <w:rsid w:val="004427C5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  <w:lang w:eastAsia="zh-CN"/>
    </w:rPr>
  </w:style>
  <w:style w:type="character" w:styleId="afd">
    <w:name w:val="Unresolved Mention"/>
    <w:basedOn w:val="a2"/>
    <w:uiPriority w:val="99"/>
    <w:semiHidden/>
    <w:unhideWhenUsed/>
    <w:rsid w:val="00D731F0"/>
    <w:rPr>
      <w:color w:val="605E5C"/>
      <w:shd w:val="clear" w:color="auto" w:fill="E1DFDD"/>
    </w:rPr>
  </w:style>
  <w:style w:type="character" w:styleId="afe">
    <w:name w:val="Intense Reference"/>
    <w:basedOn w:val="a2"/>
    <w:uiPriority w:val="99"/>
    <w:qFormat/>
    <w:rsid w:val="004023CE"/>
    <w:rPr>
      <w:b/>
      <w:bCs/>
      <w:smallCaps/>
      <w:color w:val="4F81BD" w:themeColor="accent1"/>
      <w:spacing w:val="5"/>
    </w:rPr>
  </w:style>
  <w:style w:type="table" w:customStyle="1" w:styleId="13">
    <w:name w:val="Сетка таблицы1"/>
    <w:basedOn w:val="a3"/>
    <w:next w:val="ac"/>
    <w:uiPriority w:val="59"/>
    <w:rsid w:val="00561905"/>
    <w:pPr>
      <w:spacing w:after="0" w:line="240" w:lineRule="auto"/>
    </w:pPr>
    <w:rPr>
      <w:rFonts w:ascii="Times New Roman" w:eastAsia="等线" w:hAnsi="Times New Roman" w:cs="Times New Roman"/>
      <w:sz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 w:cs="Times New Roman" w:hint="default"/>
        <w:sz w:val="24"/>
        <w:szCs w:val="24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35455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57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45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444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01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2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229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78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70710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64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BD1D67-02E1-4F82-84DD-238FD8DA5D2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03.dotx</Template>
  <TotalTime>8011</TotalTime>
  <Pages>5</Pages>
  <Words>1442</Words>
  <Characters>8224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9647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lastModifiedBy>Ангелина Печенкина</cp:lastModifiedBy>
  <cp:revision>61</cp:revision>
  <cp:lastPrinted>2025-04-30T11:32:00Z</cp:lastPrinted>
  <dcterms:created xsi:type="dcterms:W3CDTF">2025-03-24T14:33:00Z</dcterms:created>
  <dcterms:modified xsi:type="dcterms:W3CDTF">2026-10-09T20:23:00Z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